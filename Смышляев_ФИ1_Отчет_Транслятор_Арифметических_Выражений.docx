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233C1" w14:textId="77777777" w:rsidR="00077DC9" w:rsidRPr="00826024" w:rsidRDefault="00077DC9" w:rsidP="00077DC9">
      <w:pPr>
        <w:ind w:firstLine="0"/>
        <w:jc w:val="center"/>
        <w:rPr>
          <w:sz w:val="28"/>
          <w:szCs w:val="28"/>
        </w:rPr>
      </w:pPr>
      <w:r w:rsidRPr="00826024">
        <w:rPr>
          <w:color w:val="000000"/>
        </w:rPr>
        <w:t>МИНИСТЕРСТВО НАУКИ И ВЫСШЕГО ОБРАЗОВАНИЯ РОССИЙСКОЙ ФЕДЕРАЦИИ</w:t>
      </w:r>
    </w:p>
    <w:p w14:paraId="6C285EDC" w14:textId="77777777" w:rsidR="00077DC9" w:rsidRPr="00826024" w:rsidRDefault="00077DC9" w:rsidP="00077DC9">
      <w:pPr>
        <w:ind w:firstLine="0"/>
        <w:jc w:val="center"/>
        <w:rPr>
          <w:b/>
          <w:sz w:val="28"/>
          <w:szCs w:val="28"/>
        </w:rPr>
      </w:pPr>
      <w:r w:rsidRPr="00826024">
        <w:rPr>
          <w:sz w:val="28"/>
          <w:szCs w:val="28"/>
        </w:rPr>
        <w:t>Федеральное государственное автономное образовательное</w:t>
      </w:r>
      <w:r w:rsidR="00515F4A" w:rsidRPr="00826024">
        <w:rPr>
          <w:sz w:val="28"/>
          <w:szCs w:val="28"/>
        </w:rPr>
        <w:t xml:space="preserve"> учреждение высшего образования </w:t>
      </w:r>
      <w:r w:rsidRPr="00826024">
        <w:rPr>
          <w:sz w:val="28"/>
          <w:szCs w:val="28"/>
        </w:rPr>
        <w:br/>
      </w:r>
      <w:r w:rsidRPr="00826024">
        <w:rPr>
          <w:b/>
          <w:sz w:val="28"/>
          <w:szCs w:val="28"/>
        </w:rPr>
        <w:t xml:space="preserve">«Национальный исследовательский </w:t>
      </w:r>
      <w:r w:rsidRPr="00826024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14:paraId="63CBFF67" w14:textId="77777777" w:rsidR="00077DC9" w:rsidRPr="00826024" w:rsidRDefault="00077DC9" w:rsidP="00077DC9">
      <w:pPr>
        <w:ind w:firstLine="0"/>
        <w:jc w:val="center"/>
      </w:pPr>
      <w:r w:rsidRPr="00826024">
        <w:rPr>
          <w:b/>
          <w:sz w:val="28"/>
          <w:szCs w:val="28"/>
        </w:rPr>
        <w:t>(ННГУ)</w:t>
      </w:r>
    </w:p>
    <w:p w14:paraId="2411F866" w14:textId="77777777" w:rsidR="00077DC9" w:rsidRPr="00826024" w:rsidRDefault="00077DC9" w:rsidP="00077DC9">
      <w:pPr>
        <w:ind w:firstLine="0"/>
        <w:jc w:val="center"/>
        <w:rPr>
          <w:b/>
          <w:sz w:val="28"/>
          <w:szCs w:val="28"/>
        </w:rPr>
      </w:pPr>
    </w:p>
    <w:p w14:paraId="60731CB2" w14:textId="77777777" w:rsidR="00077DC9" w:rsidRPr="00826024" w:rsidRDefault="00077DC9" w:rsidP="00077DC9">
      <w:pPr>
        <w:ind w:firstLine="0"/>
        <w:jc w:val="center"/>
        <w:rPr>
          <w:b/>
          <w:sz w:val="28"/>
          <w:szCs w:val="28"/>
        </w:rPr>
      </w:pPr>
      <w:r w:rsidRPr="00826024">
        <w:rPr>
          <w:b/>
          <w:sz w:val="28"/>
          <w:szCs w:val="28"/>
        </w:rPr>
        <w:t>Институт информационных технологий, математики и механики</w:t>
      </w:r>
    </w:p>
    <w:p w14:paraId="3B20C8FB" w14:textId="77777777" w:rsidR="00077DC9" w:rsidRPr="00826024" w:rsidRDefault="00077DC9" w:rsidP="00077DC9">
      <w:pPr>
        <w:pStyle w:val="ad"/>
        <w:jc w:val="both"/>
        <w:rPr>
          <w:sz w:val="28"/>
          <w:szCs w:val="28"/>
          <w:lang w:val="ru-RU"/>
        </w:rPr>
      </w:pPr>
    </w:p>
    <w:p w14:paraId="73CB29BC" w14:textId="77777777" w:rsidR="009F6410" w:rsidRPr="00826024" w:rsidRDefault="009F6410" w:rsidP="006D1309">
      <w:pPr>
        <w:ind w:firstLine="0"/>
        <w:rPr>
          <w:b/>
          <w:sz w:val="28"/>
          <w:szCs w:val="28"/>
        </w:rPr>
      </w:pPr>
    </w:p>
    <w:p w14:paraId="540D085B" w14:textId="77777777" w:rsidR="00077DC9" w:rsidRPr="00826024" w:rsidRDefault="009F6410" w:rsidP="006D1309">
      <w:pPr>
        <w:ind w:firstLine="0"/>
        <w:jc w:val="center"/>
        <w:rPr>
          <w:b/>
          <w:sz w:val="36"/>
          <w:szCs w:val="36"/>
        </w:rPr>
      </w:pPr>
      <w:r w:rsidRPr="00826024">
        <w:rPr>
          <w:b/>
          <w:sz w:val="36"/>
          <w:szCs w:val="36"/>
        </w:rPr>
        <w:t xml:space="preserve">Отчет </w:t>
      </w:r>
      <w:r w:rsidR="00077DC9" w:rsidRPr="00826024">
        <w:rPr>
          <w:b/>
          <w:sz w:val="36"/>
          <w:szCs w:val="36"/>
        </w:rPr>
        <w:t>по лабораторной работе</w:t>
      </w:r>
    </w:p>
    <w:p w14:paraId="13067D07" w14:textId="73ED56E4" w:rsidR="009F6410" w:rsidRPr="00826024" w:rsidRDefault="009F6410" w:rsidP="006D1309">
      <w:pPr>
        <w:ind w:firstLine="0"/>
        <w:jc w:val="center"/>
        <w:rPr>
          <w:b/>
          <w:sz w:val="36"/>
          <w:szCs w:val="36"/>
        </w:rPr>
      </w:pPr>
      <w:r w:rsidRPr="00826024">
        <w:rPr>
          <w:b/>
          <w:sz w:val="36"/>
          <w:szCs w:val="36"/>
        </w:rPr>
        <w:t>«</w:t>
      </w:r>
      <w:r w:rsidR="002842C6">
        <w:rPr>
          <w:b/>
          <w:sz w:val="36"/>
          <w:szCs w:val="36"/>
        </w:rPr>
        <w:t>Транслятор арифметических выражений</w:t>
      </w:r>
      <w:r w:rsidRPr="00826024">
        <w:rPr>
          <w:b/>
          <w:sz w:val="36"/>
          <w:szCs w:val="36"/>
        </w:rPr>
        <w:t>»</w:t>
      </w:r>
    </w:p>
    <w:p w14:paraId="7AF73395" w14:textId="77777777" w:rsidR="00077DC9" w:rsidRPr="00826024" w:rsidRDefault="00077DC9" w:rsidP="00077DC9">
      <w:pPr>
        <w:ind w:firstLine="0"/>
        <w:rPr>
          <w:sz w:val="28"/>
          <w:szCs w:val="28"/>
        </w:rPr>
      </w:pPr>
    </w:p>
    <w:p w14:paraId="7882C440" w14:textId="77777777" w:rsidR="009F6410" w:rsidRPr="00826024" w:rsidRDefault="009F6410" w:rsidP="00077DC9">
      <w:pPr>
        <w:ind w:firstLine="0"/>
        <w:rPr>
          <w:sz w:val="28"/>
          <w:szCs w:val="28"/>
        </w:rPr>
      </w:pPr>
    </w:p>
    <w:p w14:paraId="4BAFC575" w14:textId="77777777" w:rsidR="00077DC9" w:rsidRPr="00826024" w:rsidRDefault="00077DC9" w:rsidP="00077DC9">
      <w:pPr>
        <w:ind w:firstLine="0"/>
        <w:rPr>
          <w:sz w:val="28"/>
          <w:szCs w:val="28"/>
        </w:rPr>
      </w:pPr>
    </w:p>
    <w:p w14:paraId="3136FD3C" w14:textId="2DF3B2E7" w:rsidR="00077DC9" w:rsidRPr="00826024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 w:rsidRPr="00826024">
        <w:rPr>
          <w:rFonts w:ascii="TimesNewRomanPSMT" w:hAnsi="TimesNewRomanPSMT" w:cs="TimesNewRomanPSMT"/>
          <w:b/>
          <w:sz w:val="28"/>
          <w:szCs w:val="28"/>
        </w:rPr>
        <w:t>Выполнил:</w:t>
      </w:r>
      <w:r w:rsidRPr="00826024">
        <w:rPr>
          <w:rFonts w:ascii="TimesNewRomanPSMT" w:hAnsi="TimesNewRomanPSMT" w:cs="TimesNewRomanPSMT"/>
          <w:sz w:val="28"/>
          <w:szCs w:val="28"/>
        </w:rPr>
        <w:t xml:space="preserve"> </w:t>
      </w:r>
    </w:p>
    <w:p w14:paraId="259DB792" w14:textId="77777777" w:rsidR="00077DC9" w:rsidRPr="00826024" w:rsidRDefault="00350182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 w:rsidRPr="00826024">
        <w:rPr>
          <w:rFonts w:ascii="TimesNewRomanPSMT" w:hAnsi="TimesNewRomanPSMT" w:cs="TimesNewRomanPSMT"/>
          <w:sz w:val="28"/>
          <w:szCs w:val="28"/>
        </w:rPr>
        <w:t xml:space="preserve">студент </w:t>
      </w:r>
      <w:r w:rsidR="00077DC9" w:rsidRPr="00826024">
        <w:rPr>
          <w:rFonts w:ascii="TimesNewRomanPSMT" w:hAnsi="TimesNewRomanPSMT" w:cs="TimesNewRomanPSMT"/>
          <w:sz w:val="28"/>
          <w:szCs w:val="28"/>
        </w:rPr>
        <w:t xml:space="preserve">группы </w:t>
      </w:r>
      <w:r w:rsidRPr="00826024">
        <w:rPr>
          <w:rFonts w:ascii="TimesNewRomanPSMT" w:hAnsi="TimesNewRomanPSMT" w:cs="TimesNewRomanPSMT"/>
          <w:sz w:val="28"/>
          <w:szCs w:val="28"/>
        </w:rPr>
        <w:t>3823Б1ФИ1</w:t>
      </w:r>
    </w:p>
    <w:p w14:paraId="2E982E89" w14:textId="77777777" w:rsidR="00077DC9" w:rsidRPr="00826024" w:rsidRDefault="00985041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 w:rsidRPr="00826024">
        <w:rPr>
          <w:rFonts w:ascii="TimesNewRomanPSMT" w:hAnsi="TimesNewRomanPSMT" w:cs="TimesNewRomanPSMT"/>
          <w:sz w:val="28"/>
          <w:szCs w:val="28"/>
        </w:rPr>
        <w:t>Смышляев Александр Павлович</w:t>
      </w:r>
    </w:p>
    <w:p w14:paraId="1F3E1716" w14:textId="77777777" w:rsidR="00077DC9" w:rsidRPr="00826024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 w:rsidRPr="00826024">
        <w:rPr>
          <w:rFonts w:ascii="TimesNewRomanPSMT" w:hAnsi="TimesNewRomanPSMT" w:cs="TimesNewRomanPSMT"/>
          <w:sz w:val="28"/>
          <w:szCs w:val="28"/>
        </w:rPr>
        <w:t xml:space="preserve"> </w:t>
      </w:r>
    </w:p>
    <w:p w14:paraId="2C086E40" w14:textId="77777777" w:rsidR="00077DC9" w:rsidRPr="00826024" w:rsidRDefault="00077DC9" w:rsidP="009F6410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r w:rsidRPr="00826024">
        <w:rPr>
          <w:rFonts w:ascii="TimesNewRomanPSMT" w:hAnsi="TimesNewRomanPSMT" w:cs="TimesNewRomanPSMT"/>
          <w:b/>
          <w:sz w:val="28"/>
          <w:szCs w:val="28"/>
        </w:rPr>
        <w:t xml:space="preserve">Проверил: </w:t>
      </w:r>
    </w:p>
    <w:p w14:paraId="5A7A5D1F" w14:textId="77777777" w:rsidR="009F6410" w:rsidRPr="00826024" w:rsidRDefault="00077DC9" w:rsidP="009F6410">
      <w:pPr>
        <w:pStyle w:val="af1"/>
        <w:suppressAutoHyphens/>
        <w:spacing w:after="0" w:line="240" w:lineRule="auto"/>
        <w:ind w:left="5103"/>
        <w:jc w:val="both"/>
      </w:pPr>
      <w:r w:rsidRPr="00826024">
        <w:rPr>
          <w:rFonts w:ascii="TimesNewRomanPSMT" w:hAnsi="TimesNewRomanPSMT" w:cs="TimesNewRomanPSMT"/>
        </w:rPr>
        <w:t>_______________</w:t>
      </w:r>
      <w:r w:rsidR="009F6410" w:rsidRPr="00826024">
        <w:t xml:space="preserve"> </w:t>
      </w:r>
      <w:r w:rsidR="00350182" w:rsidRPr="00826024">
        <w:t>Панова Е.А.</w:t>
      </w:r>
    </w:p>
    <w:p w14:paraId="2353603B" w14:textId="77777777" w:rsidR="00077DC9" w:rsidRPr="00826024" w:rsidRDefault="00077DC9" w:rsidP="00FA0FC3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</w:p>
    <w:p w14:paraId="509F7579" w14:textId="77777777" w:rsidR="00077DC9" w:rsidRPr="00826024" w:rsidRDefault="00077DC9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14:paraId="106A8C16" w14:textId="77777777" w:rsidR="009F6410" w:rsidRPr="00826024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14:paraId="628CD566" w14:textId="77777777" w:rsidR="009F6410" w:rsidRPr="00826024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14:paraId="4FE386BE" w14:textId="77777777" w:rsidR="00077DC9" w:rsidRPr="00826024" w:rsidRDefault="00077DC9" w:rsidP="006D1309">
      <w:pPr>
        <w:autoSpaceDE w:val="0"/>
        <w:autoSpaceDN w:val="0"/>
        <w:adjustRightInd w:val="0"/>
        <w:ind w:firstLine="0"/>
        <w:rPr>
          <w:rFonts w:ascii="TimesNewRomanPSMT" w:hAnsi="TimesNewRomanPSMT" w:cs="TimesNewRomanPSMT"/>
          <w:color w:val="FFFFFF"/>
          <w:sz w:val="28"/>
          <w:szCs w:val="28"/>
        </w:rPr>
      </w:pPr>
      <w:r w:rsidRPr="00826024">
        <w:rPr>
          <w:rFonts w:ascii="TimesNewRomanPSMT" w:hAnsi="TimesNewRomanPSMT" w:cs="TimesNewRomanPSMT"/>
          <w:color w:val="FFFFFF"/>
          <w:sz w:val="28"/>
          <w:szCs w:val="28"/>
        </w:rPr>
        <w:t>Рецензент:</w:t>
      </w:r>
    </w:p>
    <w:p w14:paraId="66B4F4F2" w14:textId="30CA3D25" w:rsidR="006D1309" w:rsidRPr="00826024" w:rsidRDefault="00077DC9" w:rsidP="00515F4A">
      <w:pPr>
        <w:ind w:firstLine="0"/>
        <w:jc w:val="center"/>
        <w:rPr>
          <w:sz w:val="28"/>
          <w:szCs w:val="28"/>
        </w:rPr>
      </w:pPr>
      <w:r w:rsidRPr="00826024">
        <w:rPr>
          <w:sz w:val="28"/>
          <w:szCs w:val="28"/>
        </w:rPr>
        <w:t>Нижний Новгород</w:t>
      </w:r>
      <w:r w:rsidRPr="00826024">
        <w:rPr>
          <w:sz w:val="28"/>
          <w:szCs w:val="28"/>
        </w:rPr>
        <w:br/>
      </w:r>
      <w:r w:rsidR="00350182" w:rsidRPr="00826024">
        <w:rPr>
          <w:sz w:val="28"/>
          <w:szCs w:val="28"/>
        </w:rPr>
        <w:t>202</w:t>
      </w:r>
      <w:r w:rsidR="002842C6">
        <w:rPr>
          <w:sz w:val="28"/>
          <w:szCs w:val="28"/>
        </w:rPr>
        <w:t>4</w:t>
      </w:r>
      <w:r w:rsidR="006D1309" w:rsidRPr="00826024">
        <w:rPr>
          <w:sz w:val="28"/>
          <w:szCs w:val="28"/>
        </w:rPr>
        <w:br w:type="page"/>
      </w:r>
    </w:p>
    <w:p w14:paraId="4725E485" w14:textId="77777777" w:rsidR="003216E3" w:rsidRPr="00826024" w:rsidRDefault="003216E3" w:rsidP="003216E3">
      <w:pPr>
        <w:pStyle w:val="1"/>
      </w:pPr>
      <w:bookmarkStart w:id="0" w:name="_Toc36637728"/>
      <w:bookmarkStart w:id="1" w:name="_Toc36641742"/>
      <w:bookmarkStart w:id="2" w:name="_Toc154153423"/>
      <w:bookmarkStart w:id="3" w:name="_Toc154184824"/>
      <w:r w:rsidRPr="00826024">
        <w:lastRenderedPageBreak/>
        <w:t>Содержание</w:t>
      </w:r>
      <w:bookmarkEnd w:id="0"/>
      <w:bookmarkEnd w:id="1"/>
      <w:bookmarkEnd w:id="2"/>
      <w:bookmarkEnd w:id="3"/>
    </w:p>
    <w:p w14:paraId="13BC9EC8" w14:textId="77777777" w:rsidR="001B3FEB" w:rsidRDefault="003E039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826024">
        <w:fldChar w:fldCharType="begin"/>
      </w:r>
      <w:r w:rsidRPr="00826024">
        <w:instrText xml:space="preserve"> TOC \o "1-5" \h \z \u </w:instrText>
      </w:r>
      <w:r w:rsidRPr="00826024">
        <w:fldChar w:fldCharType="separate"/>
      </w:r>
      <w:hyperlink w:anchor="_Toc154184824" w:history="1">
        <w:r w:rsidR="001B3FEB" w:rsidRPr="00E432AB">
          <w:rPr>
            <w:rStyle w:val="ac"/>
            <w:noProof/>
          </w:rPr>
          <w:t>Содержание</w:t>
        </w:r>
        <w:r w:rsidR="001B3FEB">
          <w:rPr>
            <w:noProof/>
            <w:webHidden/>
          </w:rPr>
          <w:tab/>
        </w:r>
        <w:r w:rsidR="001B3FEB">
          <w:rPr>
            <w:noProof/>
            <w:webHidden/>
          </w:rPr>
          <w:fldChar w:fldCharType="begin"/>
        </w:r>
        <w:r w:rsidR="001B3FEB">
          <w:rPr>
            <w:noProof/>
            <w:webHidden/>
          </w:rPr>
          <w:instrText xml:space="preserve"> PAGEREF _Toc154184824 \h </w:instrText>
        </w:r>
        <w:r w:rsidR="001B3FEB">
          <w:rPr>
            <w:noProof/>
            <w:webHidden/>
          </w:rPr>
        </w:r>
        <w:r w:rsidR="001B3FEB">
          <w:rPr>
            <w:noProof/>
            <w:webHidden/>
          </w:rPr>
          <w:fldChar w:fldCharType="separate"/>
        </w:r>
        <w:r w:rsidR="001B3FEB">
          <w:rPr>
            <w:noProof/>
            <w:webHidden/>
          </w:rPr>
          <w:t>2</w:t>
        </w:r>
        <w:r w:rsidR="001B3FEB">
          <w:rPr>
            <w:noProof/>
            <w:webHidden/>
          </w:rPr>
          <w:fldChar w:fldCharType="end"/>
        </w:r>
      </w:hyperlink>
    </w:p>
    <w:p w14:paraId="462417AD" w14:textId="77777777" w:rsidR="001B3FEB" w:rsidRDefault="001B3FE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25" w:history="1">
        <w:r w:rsidRPr="00E432AB">
          <w:rPr>
            <w:rStyle w:val="ac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AD2A73" w14:textId="77777777" w:rsidR="001B3FEB" w:rsidRDefault="001B3FE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26" w:history="1">
        <w:r w:rsidRPr="00E432AB">
          <w:rPr>
            <w:rStyle w:val="ac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432AB">
          <w:rPr>
            <w:rStyle w:val="ac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427F7B" w14:textId="77777777" w:rsidR="001B3FEB" w:rsidRDefault="001B3FE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27" w:history="1">
        <w:r w:rsidRPr="00E432AB">
          <w:rPr>
            <w:rStyle w:val="ac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432AB">
          <w:rPr>
            <w:rStyle w:val="ac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215558" w14:textId="77777777" w:rsidR="001B3FEB" w:rsidRDefault="001B3FE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28" w:history="1">
        <w:r w:rsidRPr="00E432AB">
          <w:rPr>
            <w:rStyle w:val="ac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432AB">
          <w:rPr>
            <w:rStyle w:val="ac"/>
            <w:noProof/>
          </w:rPr>
          <w:t>Руководство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D3EBA2" w14:textId="77777777" w:rsidR="001B3FEB" w:rsidRDefault="001B3FE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29" w:history="1">
        <w:r w:rsidRPr="00E432AB">
          <w:rPr>
            <w:rStyle w:val="ac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432AB">
          <w:rPr>
            <w:rStyle w:val="ac"/>
            <w:noProof/>
          </w:rPr>
          <w:t>Описание структуры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037773" w14:textId="77777777" w:rsidR="001B3FEB" w:rsidRDefault="001B3FE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30" w:history="1">
        <w:r w:rsidRPr="00E432AB">
          <w:rPr>
            <w:rStyle w:val="ac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432AB">
          <w:rPr>
            <w:rStyle w:val="ac"/>
            <w:noProof/>
          </w:rPr>
          <w:t>Описание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0A4932" w14:textId="77777777" w:rsidR="001B3FEB" w:rsidRDefault="001B3FEB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31" w:history="1">
        <w:r w:rsidRPr="00E432AB">
          <w:rPr>
            <w:rStyle w:val="ac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432AB">
          <w:rPr>
            <w:rStyle w:val="ac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A6FBDF" w14:textId="77777777" w:rsidR="001B3FEB" w:rsidRDefault="001B3FEB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32" w:history="1">
        <w:r w:rsidRPr="00E432AB">
          <w:rPr>
            <w:rStyle w:val="ac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432AB">
          <w:rPr>
            <w:rStyle w:val="ac"/>
            <w:noProof/>
          </w:rPr>
          <w:t>Эксперименты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198BD4" w14:textId="77777777" w:rsidR="001B3FEB" w:rsidRDefault="001B3FE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33" w:history="1">
        <w:r w:rsidRPr="00E432AB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4161A8F" w14:textId="77777777" w:rsidR="001B3FEB" w:rsidRDefault="001B3FE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34" w:history="1">
        <w:r w:rsidRPr="00E432AB">
          <w:rPr>
            <w:rStyle w:val="ac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05B1EB" w14:textId="77777777" w:rsidR="001B3FEB" w:rsidRDefault="001B3FE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84835" w:history="1">
        <w:r w:rsidRPr="00E432AB">
          <w:rPr>
            <w:rStyle w:val="ac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_Toc154184835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88779A3" w14:textId="77777777" w:rsidR="002F6E2E" w:rsidRPr="00826024" w:rsidRDefault="003E0391">
      <w:r w:rsidRPr="00826024">
        <w:fldChar w:fldCharType="end"/>
      </w:r>
    </w:p>
    <w:p w14:paraId="20522008" w14:textId="77777777" w:rsidR="00B95350" w:rsidRPr="00826024" w:rsidRDefault="001F1095" w:rsidP="001F1095">
      <w:pPr>
        <w:pStyle w:val="1"/>
      </w:pPr>
      <w:bookmarkStart w:id="4" w:name="_Toc35799352"/>
      <w:bookmarkStart w:id="5" w:name="_Toc35799497"/>
      <w:bookmarkStart w:id="6" w:name="_Toc154184825"/>
      <w:r w:rsidRPr="00826024">
        <w:lastRenderedPageBreak/>
        <w:t>Введение</w:t>
      </w:r>
      <w:bookmarkEnd w:id="4"/>
      <w:bookmarkEnd w:id="5"/>
      <w:bookmarkEnd w:id="6"/>
    </w:p>
    <w:p w14:paraId="47B616F5" w14:textId="7AB58B4B" w:rsidR="004B3DB2" w:rsidRDefault="009C1077" w:rsidP="00E331CB">
      <w:r>
        <w:t xml:space="preserve">На данный момент то или иное применение транслятора выражений можно встретить почти всегда, когда необходимо что-то посчитать с помощью программы, сайта или обработать некоторую строку, вводимую пользователем. Например, на основе подобных алгоритмов работают калькуляторы, интерпретаторы, различные математические приложения. </w:t>
      </w:r>
    </w:p>
    <w:p w14:paraId="04047675" w14:textId="6918CAF4" w:rsidR="00CC211C" w:rsidRDefault="009C1077" w:rsidP="00E331CB">
      <w:r>
        <w:t xml:space="preserve">Рассмотрим транслятор арифметических выражений, </w:t>
      </w:r>
      <w:r w:rsidR="004A6AA3">
        <w:t>казалось бы</w:t>
      </w:r>
      <w:r w:rsidR="00D762B1">
        <w:t>,</w:t>
      </w:r>
      <w:r w:rsidR="004A6AA3">
        <w:t xml:space="preserve"> ввиду широкого применения реализация должна быть тривиальной и состоять буквально из трех алгоритмов</w:t>
      </w:r>
      <w:r w:rsidR="00CC211C">
        <w:t>: лексического анализа</w:t>
      </w:r>
      <w:r w:rsidR="004A6AA3">
        <w:t>, подразделяющего строку на отдельные компоненты</w:t>
      </w:r>
      <w:r w:rsidR="00CC211C">
        <w:t>, перевода в постфиксную форму</w:t>
      </w:r>
      <w:r w:rsidR="004A6AA3">
        <w:t xml:space="preserve">, которая необходима для удобного и </w:t>
      </w:r>
      <w:r w:rsidR="006D3966">
        <w:t>оптимизированного вычисления</w:t>
      </w:r>
      <w:r w:rsidR="00CC211C">
        <w:t xml:space="preserve"> и</w:t>
      </w:r>
      <w:r w:rsidR="006D3966">
        <w:t>, непосредственно, подсчет значения</w:t>
      </w:r>
      <w:r w:rsidR="00CC211C">
        <w:t xml:space="preserve">. Однако, в действительности, подходов к реализации достаточно много, и задача написания такого проекта </w:t>
      </w:r>
      <w:r w:rsidR="00A33C77">
        <w:t>дает большой простор для креатива и структурных решений</w:t>
      </w:r>
      <w:r w:rsidR="00CC211C">
        <w:t>. В частности, если программа рассчитана на работу с пользователем, должна быть некоторая система обработки ввода выражения и ошибок в нем, назовем ее синтаксическим анализом. И то, как его написать – вопрос, на который каждый программист ответит по-разному.</w:t>
      </w:r>
    </w:p>
    <w:p w14:paraId="362377FE" w14:textId="145998D8" w:rsidR="00CC211C" w:rsidRDefault="00CC211C" w:rsidP="00E331CB">
      <w:r>
        <w:t xml:space="preserve">В данной работе будет представлена реализация транслятора арифметических выражений </w:t>
      </w:r>
      <w:r w:rsidR="00A33C77">
        <w:t xml:space="preserve">на языке </w:t>
      </w:r>
      <w:r w:rsidR="00A33C77">
        <w:rPr>
          <w:lang w:val="en-US"/>
        </w:rPr>
        <w:t>C</w:t>
      </w:r>
      <w:r w:rsidR="00A33C77" w:rsidRPr="00A33C77">
        <w:t xml:space="preserve">++ </w:t>
      </w:r>
      <w:r>
        <w:t>с пользовательским вводом</w:t>
      </w:r>
      <w:r w:rsidR="006D3966">
        <w:t>, отслеживанием ошибок и поддержкой констант и переменных</w:t>
      </w:r>
      <w:r>
        <w:t xml:space="preserve">. К проекту, также, прилагаются тесты, </w:t>
      </w:r>
      <w:r w:rsidR="00562F78">
        <w:t>проверяющие корректность работы программы и исключающие возможность возникновения ошибок и исключений</w:t>
      </w:r>
      <w:r>
        <w:t xml:space="preserve">. </w:t>
      </w:r>
    </w:p>
    <w:p w14:paraId="531FBB0D" w14:textId="63888035" w:rsidR="009C1077" w:rsidRPr="00826024" w:rsidRDefault="00CC211C" w:rsidP="00E331CB">
      <w:r>
        <w:t xml:space="preserve">В заключении </w:t>
      </w:r>
      <w:r w:rsidR="00A33C77">
        <w:t>представлен полноценный проект</w:t>
      </w:r>
      <w:r w:rsidR="00CE5D0A">
        <w:t xml:space="preserve"> транслятора</w:t>
      </w:r>
      <w:r w:rsidR="00476CC4">
        <w:t>,</w:t>
      </w:r>
      <w:r w:rsidR="00CE5D0A">
        <w:t xml:space="preserve"> дополненного синтаксическим анализом и тестами</w:t>
      </w:r>
      <w:r w:rsidR="00A33C77">
        <w:t>, готовый к использованию в последующих лабораторных работах.</w:t>
      </w:r>
    </w:p>
    <w:p w14:paraId="2F9B8BD9" w14:textId="77777777" w:rsidR="001F1095" w:rsidRPr="00826024" w:rsidRDefault="001F1095" w:rsidP="00A231BF">
      <w:pPr>
        <w:pStyle w:val="1"/>
        <w:numPr>
          <w:ilvl w:val="0"/>
          <w:numId w:val="8"/>
        </w:numPr>
        <w:ind w:firstLine="709"/>
      </w:pPr>
      <w:bookmarkStart w:id="7" w:name="_Toc35799353"/>
      <w:bookmarkStart w:id="8" w:name="_Toc35799498"/>
      <w:bookmarkStart w:id="9" w:name="_Toc154184826"/>
      <w:r w:rsidRPr="00826024">
        <w:lastRenderedPageBreak/>
        <w:t>Постановка задачи</w:t>
      </w:r>
      <w:bookmarkEnd w:id="7"/>
      <w:bookmarkEnd w:id="8"/>
      <w:bookmarkEnd w:id="9"/>
    </w:p>
    <w:p w14:paraId="41632EBD" w14:textId="130A3D30" w:rsidR="00B70D97" w:rsidRDefault="00B6569F" w:rsidP="004F20EE">
      <w:pPr>
        <w:pStyle w:val="a4"/>
        <w:numPr>
          <w:ilvl w:val="0"/>
          <w:numId w:val="59"/>
        </w:numPr>
      </w:pPr>
      <w:r>
        <w:t>Изучить базовые методы для создания транслятора арифметических выражений.</w:t>
      </w:r>
    </w:p>
    <w:p w14:paraId="02D086FE" w14:textId="53DCC441" w:rsidR="00B70D97" w:rsidRDefault="00105DBA" w:rsidP="00B70D97">
      <w:pPr>
        <w:pStyle w:val="a4"/>
        <w:numPr>
          <w:ilvl w:val="0"/>
          <w:numId w:val="33"/>
        </w:numPr>
      </w:pPr>
      <w:r>
        <w:t>с</w:t>
      </w:r>
      <w:r w:rsidR="00B70D97">
        <w:t>интаксический анализ строки;</w:t>
      </w:r>
    </w:p>
    <w:p w14:paraId="563B11EF" w14:textId="5DB5B396" w:rsidR="00B6569F" w:rsidRDefault="00105DBA" w:rsidP="00B70D97">
      <w:pPr>
        <w:pStyle w:val="a4"/>
        <w:numPr>
          <w:ilvl w:val="0"/>
          <w:numId w:val="33"/>
        </w:numPr>
      </w:pPr>
      <w:r>
        <w:t>л</w:t>
      </w:r>
      <w:r w:rsidR="00B6569F">
        <w:t>ексический анализ строки</w:t>
      </w:r>
      <w:r w:rsidR="00B70D97">
        <w:t>;</w:t>
      </w:r>
    </w:p>
    <w:p w14:paraId="0626A1F5" w14:textId="7EDAF3A5" w:rsidR="00B70D97" w:rsidRDefault="00105DBA" w:rsidP="00B70D97">
      <w:pPr>
        <w:pStyle w:val="a4"/>
        <w:numPr>
          <w:ilvl w:val="0"/>
          <w:numId w:val="33"/>
        </w:numPr>
      </w:pPr>
      <w:r>
        <w:t>п</w:t>
      </w:r>
      <w:r w:rsidR="00B70D97">
        <w:t>еревод массива компонентов в постфиксную форму;</w:t>
      </w:r>
    </w:p>
    <w:p w14:paraId="10049119" w14:textId="2CA70646" w:rsidR="00B70D97" w:rsidRDefault="00105DBA" w:rsidP="00B70D97">
      <w:pPr>
        <w:pStyle w:val="a4"/>
        <w:numPr>
          <w:ilvl w:val="0"/>
          <w:numId w:val="33"/>
        </w:numPr>
      </w:pPr>
      <w:r>
        <w:t>в</w:t>
      </w:r>
      <w:r w:rsidR="00B70D97">
        <w:t>ычисление значения выражения по его постфиксной форме.</w:t>
      </w:r>
    </w:p>
    <w:p w14:paraId="61EE97F9" w14:textId="0DDDB038" w:rsidR="00114BC1" w:rsidRDefault="00B6569F" w:rsidP="004F20EE">
      <w:pPr>
        <w:pStyle w:val="a4"/>
        <w:numPr>
          <w:ilvl w:val="0"/>
          <w:numId w:val="59"/>
        </w:numPr>
      </w:pPr>
      <w:r>
        <w:t xml:space="preserve">На основе полученных данных, разработать структуру программы и создать проект с использованием файлов </w:t>
      </w:r>
      <w:r w:rsidR="00B70D97">
        <w:t>С</w:t>
      </w:r>
      <w:r w:rsidRPr="00B70D97">
        <w:rPr>
          <w:lang w:val="en-US"/>
        </w:rPr>
        <w:t>make</w:t>
      </w:r>
      <w:r>
        <w:t xml:space="preserve">. </w:t>
      </w:r>
    </w:p>
    <w:p w14:paraId="43A22A8F" w14:textId="3536C393" w:rsidR="00B70D97" w:rsidRDefault="00B70D97" w:rsidP="004F20EE">
      <w:pPr>
        <w:pStyle w:val="a4"/>
        <w:numPr>
          <w:ilvl w:val="0"/>
          <w:numId w:val="59"/>
        </w:numPr>
      </w:pPr>
      <w:r>
        <w:t>Изучить принцип базовых методов (1.1)</w:t>
      </w:r>
      <w:r w:rsidR="000068A1">
        <w:t>, учитывая поддержку:</w:t>
      </w:r>
    </w:p>
    <w:p w14:paraId="53D699F5" w14:textId="422198D5" w:rsidR="000068A1" w:rsidRDefault="00105DBA" w:rsidP="000068A1">
      <w:pPr>
        <w:pStyle w:val="a4"/>
        <w:numPr>
          <w:ilvl w:val="0"/>
          <w:numId w:val="36"/>
        </w:numPr>
      </w:pPr>
      <w:r>
        <w:t>ц</w:t>
      </w:r>
      <w:r w:rsidR="000068A1">
        <w:t>елочисленных и вещественных чисел;</w:t>
      </w:r>
    </w:p>
    <w:p w14:paraId="69E5F2B3" w14:textId="428AEF5E" w:rsidR="000068A1" w:rsidRDefault="00105DBA" w:rsidP="000068A1">
      <w:pPr>
        <w:pStyle w:val="a4"/>
        <w:numPr>
          <w:ilvl w:val="0"/>
          <w:numId w:val="36"/>
        </w:numPr>
      </w:pPr>
      <w:r>
        <w:t>б</w:t>
      </w:r>
      <w:r w:rsidR="000068A1">
        <w:t>уквенных переменных;</w:t>
      </w:r>
    </w:p>
    <w:p w14:paraId="5B30DD3F" w14:textId="15EFD63B" w:rsidR="000068A1" w:rsidRDefault="00105DBA" w:rsidP="000068A1">
      <w:pPr>
        <w:pStyle w:val="a4"/>
        <w:numPr>
          <w:ilvl w:val="0"/>
          <w:numId w:val="36"/>
        </w:numPr>
      </w:pPr>
      <w:r>
        <w:t>к</w:t>
      </w:r>
      <w:r w:rsidR="000068A1">
        <w:t xml:space="preserve">онстант </w:t>
      </w:r>
      <w:r w:rsidR="000068A1">
        <w:rPr>
          <w:lang w:val="en-US"/>
        </w:rPr>
        <w:t xml:space="preserve">PI </w:t>
      </w:r>
      <w:r w:rsidR="000068A1">
        <w:t xml:space="preserve">и </w:t>
      </w:r>
      <w:r w:rsidR="000068A1">
        <w:rPr>
          <w:lang w:val="en-US"/>
        </w:rPr>
        <w:t>e</w:t>
      </w:r>
      <w:r w:rsidR="000068A1">
        <w:t>;</w:t>
      </w:r>
    </w:p>
    <w:p w14:paraId="6E803760" w14:textId="1BD12188" w:rsidR="000068A1" w:rsidRPr="000068A1" w:rsidRDefault="00105DBA" w:rsidP="000068A1">
      <w:pPr>
        <w:pStyle w:val="a4"/>
        <w:numPr>
          <w:ilvl w:val="0"/>
          <w:numId w:val="36"/>
        </w:numPr>
      </w:pPr>
      <w:r>
        <w:t>о</w:t>
      </w:r>
      <w:r w:rsidR="000068A1">
        <w:t>пераций</w:t>
      </w:r>
      <w:r w:rsidR="000068A1">
        <w:rPr>
          <w:lang w:val="en-US"/>
        </w:rPr>
        <w:t>: +, -, *, /</w:t>
      </w:r>
      <w:r w:rsidR="000068A1">
        <w:t>;</w:t>
      </w:r>
    </w:p>
    <w:p w14:paraId="6B0DFB2F" w14:textId="3B41F6B2" w:rsidR="000068A1" w:rsidRDefault="00105DBA" w:rsidP="000068A1">
      <w:pPr>
        <w:pStyle w:val="a4"/>
        <w:numPr>
          <w:ilvl w:val="0"/>
          <w:numId w:val="36"/>
        </w:numPr>
      </w:pPr>
      <w:r>
        <w:t>о</w:t>
      </w:r>
      <w:r w:rsidR="000068A1">
        <w:t>ператора присваивания;</w:t>
      </w:r>
    </w:p>
    <w:p w14:paraId="14EDDE1A" w14:textId="22A3729C" w:rsidR="000068A1" w:rsidRDefault="00105DBA" w:rsidP="000068A1">
      <w:pPr>
        <w:pStyle w:val="a4"/>
        <w:numPr>
          <w:ilvl w:val="0"/>
          <w:numId w:val="36"/>
        </w:numPr>
      </w:pPr>
      <w:r>
        <w:t>к</w:t>
      </w:r>
      <w:r w:rsidR="000068A1">
        <w:t>руглых скобок.</w:t>
      </w:r>
    </w:p>
    <w:p w14:paraId="67C7F65C" w14:textId="580AC0AB" w:rsidR="00B70D97" w:rsidRDefault="00B70D97" w:rsidP="004F20EE">
      <w:pPr>
        <w:pStyle w:val="a4"/>
        <w:numPr>
          <w:ilvl w:val="0"/>
          <w:numId w:val="59"/>
        </w:numPr>
      </w:pPr>
      <w:r>
        <w:t xml:space="preserve">Разработать конечные автоматы для работы с пользователем и проведения </w:t>
      </w:r>
      <w:proofErr w:type="spellStart"/>
      <w:r>
        <w:t>парсиинга</w:t>
      </w:r>
      <w:proofErr w:type="spellEnd"/>
      <w:r>
        <w:t xml:space="preserve"> строки.</w:t>
      </w:r>
    </w:p>
    <w:p w14:paraId="3AB2077A" w14:textId="01DE969C" w:rsidR="00B6569F" w:rsidRDefault="000068A1" w:rsidP="004F20EE">
      <w:pPr>
        <w:pStyle w:val="a4"/>
        <w:numPr>
          <w:ilvl w:val="0"/>
          <w:numId w:val="59"/>
        </w:numPr>
      </w:pPr>
      <w:r>
        <w:t>Реализовать</w:t>
      </w:r>
      <w:r w:rsidR="00B6569F">
        <w:t xml:space="preserve"> несколько статических библиотек под следующие модули программы:</w:t>
      </w:r>
    </w:p>
    <w:p w14:paraId="18BA80BF" w14:textId="6BB7C453" w:rsidR="000068A1" w:rsidRDefault="000068A1" w:rsidP="004F20EE">
      <w:pPr>
        <w:pStyle w:val="a4"/>
        <w:numPr>
          <w:ilvl w:val="0"/>
          <w:numId w:val="35"/>
        </w:numPr>
      </w:pPr>
      <w:r w:rsidRPr="000068A1">
        <w:rPr>
          <w:lang w:val="en-US"/>
        </w:rPr>
        <w:t>Parser</w:t>
      </w:r>
      <w:r w:rsidR="009D006C">
        <w:t>:</w:t>
      </w:r>
    </w:p>
    <w:p w14:paraId="22CF0DCF" w14:textId="167477F7" w:rsidR="000068A1" w:rsidRPr="009D006C" w:rsidRDefault="009D006C" w:rsidP="004F20EE">
      <w:pPr>
        <w:pStyle w:val="a4"/>
        <w:numPr>
          <w:ilvl w:val="0"/>
          <w:numId w:val="38"/>
        </w:numPr>
      </w:pPr>
      <w:r>
        <w:rPr>
          <w:lang w:val="en-US"/>
        </w:rPr>
        <w:t>Class</w:t>
      </w:r>
      <w:r w:rsidRPr="009D006C">
        <w:t xml:space="preserve"> </w:t>
      </w:r>
      <w:r>
        <w:rPr>
          <w:lang w:val="en-US"/>
        </w:rPr>
        <w:t>Parser</w:t>
      </w:r>
      <w:r w:rsidRPr="009D006C">
        <w:t xml:space="preserve"> (</w:t>
      </w:r>
      <w:r>
        <w:t>содержит основные функции для анализа строк</w:t>
      </w:r>
      <w:r w:rsidRPr="009D006C">
        <w:t>)</w:t>
      </w:r>
      <w:r>
        <w:t>;</w:t>
      </w:r>
    </w:p>
    <w:p w14:paraId="0E8475E9" w14:textId="0D2AF309" w:rsidR="009D006C" w:rsidRDefault="009D006C" w:rsidP="004F20EE">
      <w:pPr>
        <w:pStyle w:val="a4"/>
        <w:numPr>
          <w:ilvl w:val="0"/>
          <w:numId w:val="38"/>
        </w:numPr>
      </w:pPr>
      <w:r>
        <w:rPr>
          <w:lang w:val="en-US"/>
        </w:rPr>
        <w:t>Class</w:t>
      </w:r>
      <w:r w:rsidRPr="009D006C">
        <w:t xml:space="preserve"> </w:t>
      </w:r>
      <w:r>
        <w:rPr>
          <w:lang w:val="en-US"/>
        </w:rPr>
        <w:t>Term</w:t>
      </w:r>
      <w:r>
        <w:t xml:space="preserve"> (класс для описания компонентов при лексическом анализе);</w:t>
      </w:r>
    </w:p>
    <w:p w14:paraId="4F639EF8" w14:textId="43BA4B81" w:rsidR="009D006C" w:rsidRPr="009D006C" w:rsidRDefault="009D006C" w:rsidP="004F20EE">
      <w:pPr>
        <w:pStyle w:val="a4"/>
        <w:numPr>
          <w:ilvl w:val="0"/>
          <w:numId w:val="38"/>
        </w:numPr>
      </w:pPr>
      <w:r>
        <w:rPr>
          <w:lang w:val="en-US"/>
        </w:rPr>
        <w:t>Class</w:t>
      </w:r>
      <w:r w:rsidRPr="009D006C">
        <w:t xml:space="preserve"> </w:t>
      </w:r>
      <w:r>
        <w:rPr>
          <w:lang w:val="en-US"/>
        </w:rPr>
        <w:t>Type</w:t>
      </w:r>
      <w:r>
        <w:t xml:space="preserve"> (класс, содержащий перечисление типов компонентов).</w:t>
      </w:r>
    </w:p>
    <w:p w14:paraId="45E9E36C" w14:textId="6B8758B0" w:rsidR="000068A1" w:rsidRDefault="000068A1" w:rsidP="004F20EE">
      <w:pPr>
        <w:pStyle w:val="a4"/>
        <w:numPr>
          <w:ilvl w:val="0"/>
          <w:numId w:val="35"/>
        </w:numPr>
      </w:pPr>
      <w:r w:rsidRPr="000068A1">
        <w:rPr>
          <w:lang w:val="en-US"/>
        </w:rPr>
        <w:t>Interface</w:t>
      </w:r>
      <w:r w:rsidR="009D006C">
        <w:t>:</w:t>
      </w:r>
    </w:p>
    <w:p w14:paraId="5925ABFF" w14:textId="5CEF6648" w:rsidR="009D006C" w:rsidRPr="009D006C" w:rsidRDefault="009D006C" w:rsidP="004F20EE">
      <w:pPr>
        <w:pStyle w:val="a4"/>
        <w:numPr>
          <w:ilvl w:val="0"/>
          <w:numId w:val="39"/>
        </w:numPr>
      </w:pPr>
      <w:r>
        <w:rPr>
          <w:lang w:val="en-US"/>
        </w:rPr>
        <w:t>Class</w:t>
      </w:r>
      <w:r w:rsidRPr="009D006C">
        <w:t xml:space="preserve"> </w:t>
      </w:r>
      <w:r>
        <w:rPr>
          <w:lang w:val="en-US"/>
        </w:rPr>
        <w:t>Interface</w:t>
      </w:r>
      <w:r w:rsidRPr="009D006C">
        <w:t xml:space="preserve"> (</w:t>
      </w:r>
      <w:r>
        <w:t>класс, содержащий функции для работы с консолью</w:t>
      </w:r>
      <w:r w:rsidRPr="009D006C">
        <w:t>)</w:t>
      </w:r>
      <w:r>
        <w:t>.</w:t>
      </w:r>
    </w:p>
    <w:p w14:paraId="38C67D60" w14:textId="155FF9F7" w:rsidR="000068A1" w:rsidRDefault="000068A1" w:rsidP="004F20EE">
      <w:pPr>
        <w:pStyle w:val="a4"/>
        <w:numPr>
          <w:ilvl w:val="0"/>
          <w:numId w:val="35"/>
        </w:numPr>
      </w:pPr>
      <w:r w:rsidRPr="000068A1">
        <w:rPr>
          <w:lang w:val="en-US"/>
        </w:rPr>
        <w:t>Converter</w:t>
      </w:r>
      <w:r w:rsidR="009D006C">
        <w:t>:</w:t>
      </w:r>
    </w:p>
    <w:p w14:paraId="4459DAA4" w14:textId="5501E9FC" w:rsidR="009D006C" w:rsidRDefault="009D006C" w:rsidP="004F20EE">
      <w:pPr>
        <w:pStyle w:val="a4"/>
        <w:numPr>
          <w:ilvl w:val="0"/>
          <w:numId w:val="40"/>
        </w:numPr>
      </w:pPr>
      <w:r>
        <w:rPr>
          <w:lang w:val="en-US"/>
        </w:rPr>
        <w:t>Class</w:t>
      </w:r>
      <w:r w:rsidRPr="009D006C">
        <w:t xml:space="preserve"> </w:t>
      </w:r>
      <w:r>
        <w:rPr>
          <w:lang w:val="en-US"/>
        </w:rPr>
        <w:t>Converter</w:t>
      </w:r>
      <w:r w:rsidRPr="009D006C">
        <w:t xml:space="preserve"> (</w:t>
      </w:r>
      <w:r>
        <w:t>класс, содержащий функцию для перевода набора компонентов в постфиксную форму</w:t>
      </w:r>
      <w:r w:rsidRPr="009D006C">
        <w:t>)</w:t>
      </w:r>
      <w:r>
        <w:t>.</w:t>
      </w:r>
    </w:p>
    <w:p w14:paraId="3473AEB3" w14:textId="4DEDE034" w:rsidR="009D006C" w:rsidRPr="009D006C" w:rsidRDefault="009D006C" w:rsidP="004F20EE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31C4AF3B" w14:textId="1725F94D" w:rsidR="000068A1" w:rsidRDefault="000068A1" w:rsidP="004F20EE">
      <w:pPr>
        <w:pStyle w:val="a4"/>
        <w:numPr>
          <w:ilvl w:val="0"/>
          <w:numId w:val="35"/>
        </w:numPr>
      </w:pPr>
      <w:r w:rsidRPr="000068A1">
        <w:rPr>
          <w:lang w:val="en-US"/>
        </w:rPr>
        <w:lastRenderedPageBreak/>
        <w:t>Stack</w:t>
      </w:r>
      <w:r w:rsidR="009D006C">
        <w:t>:</w:t>
      </w:r>
    </w:p>
    <w:p w14:paraId="6BA10537" w14:textId="5EB95296" w:rsidR="009D006C" w:rsidRPr="009D006C" w:rsidRDefault="009D006C" w:rsidP="004F20EE">
      <w:pPr>
        <w:pStyle w:val="a4"/>
        <w:numPr>
          <w:ilvl w:val="0"/>
          <w:numId w:val="43"/>
        </w:numPr>
      </w:pPr>
      <w:r w:rsidRPr="009D006C">
        <w:rPr>
          <w:lang w:val="en-US"/>
        </w:rPr>
        <w:t>Class</w:t>
      </w:r>
      <w:r w:rsidRPr="009D006C">
        <w:t xml:space="preserve"> </w:t>
      </w:r>
      <w:r w:rsidRPr="009D006C">
        <w:rPr>
          <w:lang w:val="en-US"/>
        </w:rPr>
        <w:t>Stack</w:t>
      </w:r>
      <w:r w:rsidRPr="009D006C">
        <w:t xml:space="preserve"> (</w:t>
      </w:r>
      <w:r>
        <w:t xml:space="preserve">класс, содержащий реализацию </w:t>
      </w:r>
      <w:proofErr w:type="spellStart"/>
      <w:r>
        <w:t>стэка</w:t>
      </w:r>
      <w:proofErr w:type="spellEnd"/>
      <w:r>
        <w:t xml:space="preserve"> для работы с постфиксной формой</w:t>
      </w:r>
      <w:r w:rsidRPr="009D006C">
        <w:t>)</w:t>
      </w:r>
      <w:r>
        <w:t>.</w:t>
      </w:r>
    </w:p>
    <w:p w14:paraId="61833EBA" w14:textId="3F8091CA" w:rsidR="000068A1" w:rsidRDefault="000068A1" w:rsidP="004F20EE">
      <w:pPr>
        <w:pStyle w:val="a4"/>
        <w:numPr>
          <w:ilvl w:val="0"/>
          <w:numId w:val="35"/>
        </w:numPr>
      </w:pPr>
      <w:r w:rsidRPr="000068A1">
        <w:rPr>
          <w:lang w:val="en-US"/>
        </w:rPr>
        <w:t>Calc</w:t>
      </w:r>
      <w:r w:rsidR="009D006C">
        <w:t>:</w:t>
      </w:r>
    </w:p>
    <w:p w14:paraId="420DD180" w14:textId="1E5D1FEF" w:rsidR="009D006C" w:rsidRPr="009D006C" w:rsidRDefault="009D006C" w:rsidP="004F20EE">
      <w:pPr>
        <w:pStyle w:val="a4"/>
        <w:numPr>
          <w:ilvl w:val="0"/>
          <w:numId w:val="44"/>
        </w:numPr>
      </w:pPr>
      <w:r>
        <w:rPr>
          <w:lang w:val="en-US"/>
        </w:rPr>
        <w:t>Class</w:t>
      </w:r>
      <w:r w:rsidRPr="009D006C">
        <w:t xml:space="preserve"> </w:t>
      </w:r>
      <w:r>
        <w:rPr>
          <w:lang w:val="en-US"/>
        </w:rPr>
        <w:t>Calc</w:t>
      </w:r>
      <w:r w:rsidRPr="009D006C">
        <w:t xml:space="preserve"> (</w:t>
      </w:r>
      <w:r>
        <w:t xml:space="preserve">класс, </w:t>
      </w:r>
      <w:r w:rsidR="00015596">
        <w:t xml:space="preserve">содержащий функцию </w:t>
      </w:r>
      <w:r>
        <w:t>для вычисления итогового значения выражения</w:t>
      </w:r>
      <w:r w:rsidRPr="009D006C">
        <w:t>)</w:t>
      </w:r>
      <w:r>
        <w:t>.</w:t>
      </w:r>
    </w:p>
    <w:p w14:paraId="11CAF031" w14:textId="4B723F61" w:rsidR="000068A1" w:rsidRDefault="000068A1" w:rsidP="004F20EE">
      <w:pPr>
        <w:pStyle w:val="a4"/>
        <w:numPr>
          <w:ilvl w:val="0"/>
          <w:numId w:val="35"/>
        </w:numPr>
      </w:pPr>
      <w:r w:rsidRPr="000068A1">
        <w:rPr>
          <w:lang w:val="en-US"/>
        </w:rPr>
        <w:t>Connect</w:t>
      </w:r>
      <w:r w:rsidR="00015596">
        <w:t>:</w:t>
      </w:r>
    </w:p>
    <w:p w14:paraId="52736196" w14:textId="0DA8876A" w:rsidR="009D006C" w:rsidRPr="00015596" w:rsidRDefault="009D006C" w:rsidP="004F20EE">
      <w:pPr>
        <w:pStyle w:val="a4"/>
        <w:numPr>
          <w:ilvl w:val="0"/>
          <w:numId w:val="45"/>
        </w:numPr>
      </w:pPr>
      <w:r>
        <w:rPr>
          <w:lang w:val="en-US"/>
        </w:rPr>
        <w:t>Class</w:t>
      </w:r>
      <w:r w:rsidRPr="00015596">
        <w:t xml:space="preserve"> </w:t>
      </w:r>
      <w:r>
        <w:rPr>
          <w:lang w:val="en-US"/>
        </w:rPr>
        <w:t>Connect</w:t>
      </w:r>
      <w:r w:rsidRPr="00015596">
        <w:t xml:space="preserve"> (</w:t>
      </w:r>
      <w:r>
        <w:t xml:space="preserve">класс, содержащий функции </w:t>
      </w:r>
      <w:r w:rsidR="00015596">
        <w:t>обеспечивающие связную работу всех модулей программы</w:t>
      </w:r>
      <w:r w:rsidRPr="00015596">
        <w:t>)</w:t>
      </w:r>
      <w:r w:rsidR="00015596">
        <w:t>.</w:t>
      </w:r>
    </w:p>
    <w:p w14:paraId="07E9D605" w14:textId="38B96DEF" w:rsidR="000068A1" w:rsidRDefault="000068A1" w:rsidP="004F20EE">
      <w:pPr>
        <w:pStyle w:val="a4"/>
        <w:numPr>
          <w:ilvl w:val="0"/>
          <w:numId w:val="59"/>
        </w:numPr>
      </w:pPr>
      <w:r>
        <w:t>Протестировать и отладить работу приложения.</w:t>
      </w:r>
    </w:p>
    <w:p w14:paraId="75BB3277" w14:textId="4E8AFB89" w:rsidR="000068A1" w:rsidRDefault="000068A1" w:rsidP="004F20EE">
      <w:pPr>
        <w:pStyle w:val="a4"/>
        <w:numPr>
          <w:ilvl w:val="0"/>
          <w:numId w:val="59"/>
        </w:numPr>
      </w:pPr>
      <w:r>
        <w:t xml:space="preserve">Написать тесты, проверяющие корректность работы программы (в том числе в крайних случаях) с помощью библиотеки </w:t>
      </w:r>
      <w:proofErr w:type="spellStart"/>
      <w:r>
        <w:rPr>
          <w:lang w:val="en-US"/>
        </w:rPr>
        <w:t>GoogleTest</w:t>
      </w:r>
      <w:proofErr w:type="spellEnd"/>
      <w:r>
        <w:t>, исключить недочеты.</w:t>
      </w:r>
    </w:p>
    <w:p w14:paraId="7A7DAC3D" w14:textId="77777777" w:rsidR="00A231BF" w:rsidRPr="00826024" w:rsidRDefault="00A231BF" w:rsidP="00A231BF">
      <w:pPr>
        <w:ind w:firstLine="851"/>
      </w:pPr>
    </w:p>
    <w:p w14:paraId="4245AC6D" w14:textId="77777777" w:rsidR="00274EA8" w:rsidRPr="00826024" w:rsidRDefault="00274EA8" w:rsidP="009F6410"/>
    <w:p w14:paraId="05F4ACA4" w14:textId="77777777" w:rsidR="009F6410" w:rsidRPr="00826024" w:rsidRDefault="009F6410" w:rsidP="00274EA8"/>
    <w:p w14:paraId="168FB74B" w14:textId="77777777" w:rsidR="001F1095" w:rsidRPr="00826024" w:rsidRDefault="009F6410" w:rsidP="004F20EE">
      <w:pPr>
        <w:pStyle w:val="1"/>
        <w:numPr>
          <w:ilvl w:val="0"/>
          <w:numId w:val="59"/>
        </w:numPr>
      </w:pPr>
      <w:bookmarkStart w:id="10" w:name="_Toc154184827"/>
      <w:r w:rsidRPr="00826024">
        <w:lastRenderedPageBreak/>
        <w:t>Руководство пользователя</w:t>
      </w:r>
      <w:bookmarkEnd w:id="10"/>
    </w:p>
    <w:p w14:paraId="2B074A52" w14:textId="77777777" w:rsidR="007B19F3" w:rsidRDefault="007B19F3" w:rsidP="00CF0D13">
      <w:pPr>
        <w:pStyle w:val="a4"/>
        <w:numPr>
          <w:ilvl w:val="0"/>
          <w:numId w:val="61"/>
        </w:numPr>
        <w:jc w:val="left"/>
      </w:pPr>
      <w:r w:rsidRPr="00826024">
        <w:t>Для начала работы программы запустите файл “</w:t>
      </w:r>
      <w:r w:rsidRPr="00CF0D13">
        <w:rPr>
          <w:lang w:val="en-US"/>
        </w:rPr>
        <w:t>AT</w:t>
      </w:r>
      <w:r w:rsidRPr="007B19F3">
        <w:t>_</w:t>
      </w:r>
      <w:r w:rsidRPr="00CF0D13">
        <w:rPr>
          <w:lang w:val="en-US"/>
        </w:rPr>
        <w:t>exe</w:t>
      </w:r>
      <w:r w:rsidRPr="00826024">
        <w:t>.</w:t>
      </w:r>
      <w:proofErr w:type="spellStart"/>
      <w:r w:rsidRPr="00826024">
        <w:t>exe</w:t>
      </w:r>
      <w:proofErr w:type="spellEnd"/>
      <w:r w:rsidRPr="00826024">
        <w:t xml:space="preserve">”. </w:t>
      </w:r>
    </w:p>
    <w:p w14:paraId="3C86C8B9" w14:textId="27ABA146" w:rsidR="00D007A9" w:rsidRDefault="007B19F3" w:rsidP="00CF0D13">
      <w:pPr>
        <w:pStyle w:val="a4"/>
        <w:numPr>
          <w:ilvl w:val="0"/>
          <w:numId w:val="61"/>
        </w:numPr>
        <w:jc w:val="left"/>
      </w:pPr>
      <w:r>
        <w:t>Внимательно прочтите инструкцию использования</w:t>
      </w:r>
      <w:r w:rsidR="00D007A9">
        <w:t>, выведенную в консоли.</w:t>
      </w:r>
    </w:p>
    <w:p w14:paraId="5F1B0649" w14:textId="399AFF0D" w:rsidR="00D007A9" w:rsidRDefault="00D007A9" w:rsidP="00CF0D13">
      <w:pPr>
        <w:pStyle w:val="a4"/>
        <w:numPr>
          <w:ilvl w:val="0"/>
          <w:numId w:val="61"/>
        </w:numPr>
        <w:jc w:val="left"/>
      </w:pPr>
      <w:r>
        <w:t xml:space="preserve">Для вычисления выражения введите его в предлагаемую строку. Ввод должен производиться без пробелов и вспомогательных символов. </w:t>
      </w:r>
    </w:p>
    <w:p w14:paraId="0A164C21" w14:textId="6B6E0748" w:rsidR="00D007A9" w:rsidRPr="00D007A9" w:rsidRDefault="00D007A9" w:rsidP="00CF0D13">
      <w:pPr>
        <w:pStyle w:val="a4"/>
        <w:numPr>
          <w:ilvl w:val="0"/>
          <w:numId w:val="61"/>
        </w:numPr>
        <w:jc w:val="left"/>
      </w:pPr>
      <w:r>
        <w:t xml:space="preserve">Для подтверждения ввода нажмите </w:t>
      </w:r>
      <w:r w:rsidRPr="00D007A9">
        <w:t>“</w:t>
      </w:r>
      <w:r w:rsidRPr="00CF0D13">
        <w:rPr>
          <w:lang w:val="en-US"/>
        </w:rPr>
        <w:t>Enter</w:t>
      </w:r>
      <w:r w:rsidRPr="00D007A9">
        <w:t>”</w:t>
      </w:r>
      <w:r>
        <w:t>.</w:t>
      </w:r>
    </w:p>
    <w:p w14:paraId="41BEFC29" w14:textId="0C2B4EBD" w:rsidR="00D007A9" w:rsidRDefault="00D007A9" w:rsidP="00CF0D13">
      <w:pPr>
        <w:pStyle w:val="a4"/>
        <w:numPr>
          <w:ilvl w:val="0"/>
          <w:numId w:val="61"/>
        </w:numPr>
        <w:jc w:val="left"/>
      </w:pPr>
      <w:r>
        <w:t>Если вы собираетесь использовать переменные, их необходимо инициализировать некоторым значением/выражением прежде, чем использовать в выражении.</w:t>
      </w:r>
    </w:p>
    <w:p w14:paraId="48178086" w14:textId="1F42E585" w:rsidR="00D007A9" w:rsidRDefault="00D007A9" w:rsidP="00CF0D13">
      <w:pPr>
        <w:pStyle w:val="a4"/>
        <w:numPr>
          <w:ilvl w:val="0"/>
          <w:numId w:val="61"/>
        </w:numPr>
        <w:jc w:val="left"/>
      </w:pPr>
      <w:r>
        <w:t xml:space="preserve">Для того, чтобы создать переменную необходимо ввести ее имя, символ равно и выражение, которое вы хотите ей присвоить. </w:t>
      </w:r>
    </w:p>
    <w:p w14:paraId="175F77F1" w14:textId="32C065DF" w:rsidR="00D007A9" w:rsidRDefault="00D007A9" w:rsidP="00CF0D13">
      <w:pPr>
        <w:pStyle w:val="a4"/>
        <w:numPr>
          <w:ilvl w:val="0"/>
          <w:numId w:val="61"/>
        </w:numPr>
        <w:jc w:val="left"/>
      </w:pPr>
      <w:r>
        <w:t xml:space="preserve">Если при вводе символ помечен красным и ввод невозможен, следовательно символ недопустим в данном случае, следует удалить его с помощью </w:t>
      </w:r>
      <w:r w:rsidRPr="00CF0D13">
        <w:rPr>
          <w:lang w:val="en-US"/>
        </w:rPr>
        <w:t>“Backspace”</w:t>
      </w:r>
      <w:r>
        <w:t xml:space="preserve"> и продолжить ввод.</w:t>
      </w:r>
    </w:p>
    <w:p w14:paraId="1891D3E9" w14:textId="004038DE" w:rsidR="00D007A9" w:rsidRDefault="00D007A9" w:rsidP="00CF0D13">
      <w:pPr>
        <w:pStyle w:val="a4"/>
        <w:numPr>
          <w:ilvl w:val="0"/>
          <w:numId w:val="61"/>
        </w:numPr>
        <w:jc w:val="left"/>
      </w:pPr>
      <w:r>
        <w:t xml:space="preserve">Если при нажатии </w:t>
      </w:r>
      <w:r w:rsidRPr="00D007A9">
        <w:t>“</w:t>
      </w:r>
      <w:r w:rsidRPr="00CF0D13">
        <w:rPr>
          <w:lang w:val="en-US"/>
        </w:rPr>
        <w:t>Enter</w:t>
      </w:r>
      <w:r w:rsidRPr="00D007A9">
        <w:t xml:space="preserve">” </w:t>
      </w:r>
      <w:r>
        <w:t xml:space="preserve">ничего не происходит или выводится красный вопросительный знак, следовательно выражение неполно, проверьте его на логичность и верное число скобок. Для продолжения работы сотрите вопросительный знак с помощью </w:t>
      </w:r>
      <w:r w:rsidRPr="00D007A9">
        <w:t>“</w:t>
      </w:r>
      <w:r w:rsidRPr="00CF0D13">
        <w:rPr>
          <w:lang w:val="en-US"/>
        </w:rPr>
        <w:t>Backspace</w:t>
      </w:r>
      <w:r w:rsidRPr="00D007A9">
        <w:t>”</w:t>
      </w:r>
      <w:r>
        <w:t>.</w:t>
      </w:r>
    </w:p>
    <w:p w14:paraId="3127CF80" w14:textId="4A8DDC1D" w:rsidR="00D007A9" w:rsidRDefault="0039341B" w:rsidP="00CF0D13">
      <w:pPr>
        <w:pStyle w:val="a4"/>
        <w:numPr>
          <w:ilvl w:val="0"/>
          <w:numId w:val="61"/>
        </w:numPr>
        <w:jc w:val="left"/>
      </w:pPr>
      <w:r>
        <w:t xml:space="preserve">В программе поддерживаются следующие константы: </w:t>
      </w:r>
    </w:p>
    <w:p w14:paraId="621B7E8B" w14:textId="77777777" w:rsidR="0039341B" w:rsidRPr="0039341B" w:rsidRDefault="0039341B" w:rsidP="00CF0D13">
      <w:pPr>
        <w:pStyle w:val="a4"/>
        <w:numPr>
          <w:ilvl w:val="1"/>
          <w:numId w:val="61"/>
        </w:numPr>
        <w:jc w:val="left"/>
      </w:pPr>
      <w:r w:rsidRPr="00CF0D13">
        <w:rPr>
          <w:lang w:val="en-US"/>
        </w:rPr>
        <w:t>PI = 3.14159265359</w:t>
      </w:r>
      <w:r>
        <w:t>;</w:t>
      </w:r>
    </w:p>
    <w:p w14:paraId="4024E2BF" w14:textId="3285F0C6" w:rsidR="0039341B" w:rsidRDefault="0039341B" w:rsidP="00CF0D13">
      <w:pPr>
        <w:pStyle w:val="a4"/>
        <w:numPr>
          <w:ilvl w:val="1"/>
          <w:numId w:val="61"/>
        </w:numPr>
        <w:jc w:val="left"/>
      </w:pPr>
      <w:r w:rsidRPr="00CF0D13">
        <w:rPr>
          <w:lang w:val="en-US"/>
        </w:rPr>
        <w:t>e = 2.71828182846</w:t>
      </w:r>
      <w:r>
        <w:t>.</w:t>
      </w:r>
    </w:p>
    <w:p w14:paraId="7E1BCB09" w14:textId="3CDAF3D1" w:rsidR="00AF7916" w:rsidRDefault="0039341B" w:rsidP="00CF0D13">
      <w:pPr>
        <w:pStyle w:val="a4"/>
        <w:numPr>
          <w:ilvl w:val="0"/>
          <w:numId w:val="61"/>
        </w:numPr>
        <w:jc w:val="left"/>
      </w:pPr>
      <w:r>
        <w:t>Для работы с константами введите выражение включающее в себя название необходимого константного значения.</w:t>
      </w:r>
    </w:p>
    <w:p w14:paraId="447FC883" w14:textId="747B7512" w:rsidR="0039341B" w:rsidRPr="00826024" w:rsidRDefault="0039341B" w:rsidP="00CF0D13">
      <w:pPr>
        <w:pStyle w:val="a4"/>
        <w:numPr>
          <w:ilvl w:val="0"/>
          <w:numId w:val="61"/>
        </w:numPr>
        <w:jc w:val="left"/>
      </w:pPr>
      <w:r>
        <w:t xml:space="preserve">После вывода ответа нажмите </w:t>
      </w:r>
      <w:r w:rsidRPr="0039341B">
        <w:t>“</w:t>
      </w:r>
      <w:r w:rsidRPr="00CF0D13">
        <w:rPr>
          <w:lang w:val="en-US"/>
        </w:rPr>
        <w:t>Enter</w:t>
      </w:r>
      <w:r w:rsidRPr="0039341B">
        <w:t xml:space="preserve">” </w:t>
      </w:r>
      <w:r>
        <w:t xml:space="preserve">для продолжения работы или </w:t>
      </w:r>
      <w:r w:rsidRPr="0039341B">
        <w:t>“</w:t>
      </w:r>
      <w:r w:rsidRPr="00CF0D13">
        <w:rPr>
          <w:lang w:val="en-US"/>
        </w:rPr>
        <w:t>Esc</w:t>
      </w:r>
      <w:r w:rsidRPr="0039341B">
        <w:t>”</w:t>
      </w:r>
      <w:r>
        <w:t xml:space="preserve"> для завершения программы.</w:t>
      </w:r>
    </w:p>
    <w:p w14:paraId="0B491A33" w14:textId="77777777" w:rsidR="009F6410" w:rsidRPr="00826024" w:rsidRDefault="009F6410" w:rsidP="004F20EE">
      <w:pPr>
        <w:pStyle w:val="1"/>
        <w:numPr>
          <w:ilvl w:val="0"/>
          <w:numId w:val="59"/>
        </w:numPr>
      </w:pPr>
      <w:bookmarkStart w:id="11" w:name="_Toc154184828"/>
      <w:r w:rsidRPr="00826024">
        <w:lastRenderedPageBreak/>
        <w:t>Руководство программиста</w:t>
      </w:r>
      <w:bookmarkEnd w:id="11"/>
    </w:p>
    <w:p w14:paraId="0E7EC8CF" w14:textId="77777777" w:rsidR="009F6410" w:rsidRDefault="009F6410" w:rsidP="004F20EE">
      <w:pPr>
        <w:pStyle w:val="2"/>
        <w:numPr>
          <w:ilvl w:val="1"/>
          <w:numId w:val="59"/>
        </w:numPr>
      </w:pPr>
      <w:bookmarkStart w:id="12" w:name="_Toc154184829"/>
      <w:r w:rsidRPr="00826024">
        <w:t>Описание структуры программы</w:t>
      </w:r>
      <w:bookmarkEnd w:id="12"/>
    </w:p>
    <w:p w14:paraId="16ECA43D" w14:textId="77777777" w:rsidR="005B79F3" w:rsidRPr="005B79F3" w:rsidRDefault="005B79F3" w:rsidP="006A244F">
      <w:r w:rsidRPr="005B79F3">
        <w:t xml:space="preserve">Программа разделена на несколько модулей (статических библиотек), каждый из которых отвечает за отдельную функциональность и организован как подпроект с использованием </w:t>
      </w:r>
      <w:proofErr w:type="spellStart"/>
      <w:r w:rsidRPr="005B79F3">
        <w:rPr>
          <w:b/>
          <w:bCs/>
        </w:rPr>
        <w:t>CMake</w:t>
      </w:r>
      <w:proofErr w:type="spellEnd"/>
      <w:r w:rsidRPr="005B79F3">
        <w:t>. Основная структура представлена следующим образом:</w:t>
      </w:r>
    </w:p>
    <w:p w14:paraId="0F657E4C" w14:textId="77777777" w:rsidR="005B79F3" w:rsidRDefault="005B79F3" w:rsidP="005B79F3">
      <w:pPr>
        <w:numPr>
          <w:ilvl w:val="0"/>
          <w:numId w:val="48"/>
        </w:numPr>
      </w:pPr>
      <w:proofErr w:type="spellStart"/>
      <w:r w:rsidRPr="005B79F3">
        <w:rPr>
          <w:b/>
          <w:bCs/>
        </w:rPr>
        <w:t>calc_lib</w:t>
      </w:r>
      <w:proofErr w:type="spellEnd"/>
      <w:r w:rsidRPr="005B79F3">
        <w:t xml:space="preserve"> (подпроект </w:t>
      </w:r>
      <w:proofErr w:type="spellStart"/>
      <w:r w:rsidRPr="005B79F3">
        <w:t>calc</w:t>
      </w:r>
      <w:proofErr w:type="spellEnd"/>
      <w:r w:rsidRPr="005B79F3">
        <w:t>):</w:t>
      </w:r>
    </w:p>
    <w:p w14:paraId="3ABB312B" w14:textId="6330E25B" w:rsidR="006A244F" w:rsidRPr="005B79F3" w:rsidRDefault="006A244F" w:rsidP="006A244F">
      <w:r>
        <w:t>Содержит</w:t>
      </w:r>
      <w:r w:rsidRPr="00224CEA">
        <w:t xml:space="preserve"> </w:t>
      </w:r>
      <w:r w:rsidR="00224CEA">
        <w:t xml:space="preserve">класс </w:t>
      </w:r>
      <w:r w:rsidR="00224CEA">
        <w:rPr>
          <w:lang w:val="en-US"/>
        </w:rPr>
        <w:t>Calc</w:t>
      </w:r>
      <w:r w:rsidR="00224CEA">
        <w:t xml:space="preserve">, </w:t>
      </w:r>
      <w:r w:rsidR="0084254A" w:rsidRPr="0084254A">
        <w:t xml:space="preserve">предоставляющий статический метод </w:t>
      </w:r>
      <w:proofErr w:type="spellStart"/>
      <w:r w:rsidR="0084254A" w:rsidRPr="0084254A">
        <w:t>Calculate</w:t>
      </w:r>
      <w:proofErr w:type="spellEnd"/>
      <w:r w:rsidR="0084254A" w:rsidRPr="0084254A">
        <w:t xml:space="preserve"> для вычисления выражений в постфиксной форме</w:t>
      </w:r>
      <w:r w:rsidR="00224CEA">
        <w:t>.</w:t>
      </w:r>
    </w:p>
    <w:p w14:paraId="6FD2B045" w14:textId="77777777" w:rsidR="005B79F3" w:rsidRDefault="005B79F3" w:rsidP="005B79F3">
      <w:pPr>
        <w:numPr>
          <w:ilvl w:val="0"/>
          <w:numId w:val="48"/>
        </w:numPr>
      </w:pPr>
      <w:proofErr w:type="spellStart"/>
      <w:r w:rsidRPr="005B79F3">
        <w:rPr>
          <w:b/>
          <w:bCs/>
        </w:rPr>
        <w:t>converter_lib</w:t>
      </w:r>
      <w:proofErr w:type="spellEnd"/>
      <w:r w:rsidRPr="005B79F3">
        <w:t xml:space="preserve"> (подпроект </w:t>
      </w:r>
      <w:proofErr w:type="spellStart"/>
      <w:r w:rsidRPr="005B79F3">
        <w:t>converter</w:t>
      </w:r>
      <w:proofErr w:type="spellEnd"/>
      <w:r w:rsidRPr="005B79F3">
        <w:t>):</w:t>
      </w:r>
    </w:p>
    <w:p w14:paraId="6E2C0BE5" w14:textId="2E330545" w:rsidR="00224CEA" w:rsidRPr="005B79F3" w:rsidRDefault="0084254A" w:rsidP="00224CEA">
      <w:r w:rsidRPr="0084254A">
        <w:t xml:space="preserve">Реализует преобразование выражений из инфиксной формы в постфиксную с помощью статического метода </w:t>
      </w:r>
      <w:proofErr w:type="spellStart"/>
      <w:r w:rsidRPr="0084254A">
        <w:t>conv</w:t>
      </w:r>
      <w:proofErr w:type="spellEnd"/>
      <w:r w:rsidRPr="0084254A">
        <w:t xml:space="preserve"> класса </w:t>
      </w:r>
      <w:proofErr w:type="spellStart"/>
      <w:r w:rsidRPr="0084254A">
        <w:t>Converter</w:t>
      </w:r>
      <w:proofErr w:type="spellEnd"/>
      <w:r w:rsidR="00224CEA">
        <w:t>.</w:t>
      </w:r>
    </w:p>
    <w:p w14:paraId="1B0CE1A1" w14:textId="77777777" w:rsidR="005B79F3" w:rsidRDefault="005B79F3" w:rsidP="005B79F3">
      <w:pPr>
        <w:numPr>
          <w:ilvl w:val="0"/>
          <w:numId w:val="48"/>
        </w:numPr>
      </w:pPr>
      <w:proofErr w:type="spellStart"/>
      <w:r w:rsidRPr="005B79F3">
        <w:rPr>
          <w:b/>
          <w:bCs/>
        </w:rPr>
        <w:t>parser_lib</w:t>
      </w:r>
      <w:proofErr w:type="spellEnd"/>
      <w:r w:rsidRPr="005B79F3">
        <w:t xml:space="preserve"> (подпроект </w:t>
      </w:r>
      <w:proofErr w:type="spellStart"/>
      <w:r w:rsidRPr="005B79F3">
        <w:t>parser</w:t>
      </w:r>
      <w:proofErr w:type="spellEnd"/>
      <w:r w:rsidRPr="005B79F3">
        <w:t>):</w:t>
      </w:r>
    </w:p>
    <w:p w14:paraId="53B344A4" w14:textId="77777777" w:rsidR="0072748A" w:rsidRDefault="00224CEA" w:rsidP="00834B05">
      <w:r>
        <w:t xml:space="preserve">В данной библиотеке содержатся два класса: </w:t>
      </w:r>
      <w:r>
        <w:rPr>
          <w:lang w:val="en-US"/>
        </w:rPr>
        <w:t>Term</w:t>
      </w:r>
      <w:r>
        <w:t xml:space="preserve"> и </w:t>
      </w:r>
      <w:r>
        <w:rPr>
          <w:lang w:val="en-US"/>
        </w:rPr>
        <w:t>Parser</w:t>
      </w:r>
      <w:r>
        <w:t xml:space="preserve">. </w:t>
      </w:r>
    </w:p>
    <w:p w14:paraId="09B0BC8C" w14:textId="5C3E0E31" w:rsidR="0072748A" w:rsidRDefault="00224CEA" w:rsidP="00834B05">
      <w:r>
        <w:t xml:space="preserve">Первый используется, как вспомогательный класс для определения типа частей выражения, выделяемых при </w:t>
      </w:r>
      <w:proofErr w:type="spellStart"/>
      <w:r>
        <w:t>парсинге</w:t>
      </w:r>
      <w:proofErr w:type="spellEnd"/>
      <w:r>
        <w:t xml:space="preserve">. </w:t>
      </w:r>
      <w:r w:rsidR="00834B05">
        <w:t xml:space="preserve">Класс имеет два приватных поля, содержащих тип и значение лексемы, три конструктора, статичную функцию для перевода строки в вещественное число, две функции для доступа к полям и оператор сравнения, предназначенный для использования при тестировании класса. </w:t>
      </w:r>
      <w:r>
        <w:t xml:space="preserve">В нем, также, содержится перечисляемый класс </w:t>
      </w:r>
      <w:r>
        <w:rPr>
          <w:lang w:val="en-US"/>
        </w:rPr>
        <w:t>Type</w:t>
      </w:r>
      <w:r>
        <w:t>, в котором объявлены все возможные типы</w:t>
      </w:r>
      <w:r w:rsidRPr="00224CEA">
        <w:t xml:space="preserve"> </w:t>
      </w:r>
      <w:r>
        <w:t xml:space="preserve">вводимых лексем. </w:t>
      </w:r>
    </w:p>
    <w:p w14:paraId="27BD9D7A" w14:textId="59075766" w:rsidR="00224CEA" w:rsidRPr="005B79F3" w:rsidRDefault="00224CEA" w:rsidP="00834B05">
      <w:r>
        <w:t xml:space="preserve">Класс </w:t>
      </w:r>
      <w:r>
        <w:rPr>
          <w:lang w:val="en-US"/>
        </w:rPr>
        <w:t>Parser</w:t>
      </w:r>
      <w:r w:rsidRPr="00224CEA">
        <w:t xml:space="preserve"> </w:t>
      </w:r>
      <w:r>
        <w:t xml:space="preserve">применяется </w:t>
      </w:r>
      <w:r w:rsidR="00834B05">
        <w:t xml:space="preserve">для лексического и синтаксического анализа вводимой строки, в нем реализуются два конечных автомата для работы со строкой. Все методы класса являются статичными функциями: </w:t>
      </w:r>
      <w:r w:rsidR="00834B05">
        <w:rPr>
          <w:lang w:val="en-US"/>
        </w:rPr>
        <w:t>add</w:t>
      </w:r>
      <w:r w:rsidR="00834B05" w:rsidRPr="00834B05">
        <w:t>_</w:t>
      </w:r>
      <w:proofErr w:type="spellStart"/>
      <w:r w:rsidR="00834B05">
        <w:rPr>
          <w:lang w:val="en-US"/>
        </w:rPr>
        <w:t>ch</w:t>
      </w:r>
      <w:proofErr w:type="spellEnd"/>
      <w:r w:rsidR="00834B05" w:rsidRPr="00834B05">
        <w:t xml:space="preserve"> </w:t>
      </w:r>
      <w:r w:rsidR="00834B05">
        <w:t xml:space="preserve">и </w:t>
      </w:r>
      <w:r w:rsidR="00834B05">
        <w:rPr>
          <w:lang w:val="en-US"/>
        </w:rPr>
        <w:t>del</w:t>
      </w:r>
      <w:r w:rsidR="00834B05" w:rsidRPr="00834B05">
        <w:t>_</w:t>
      </w:r>
      <w:proofErr w:type="spellStart"/>
      <w:r w:rsidR="00834B05">
        <w:rPr>
          <w:lang w:val="en-US"/>
        </w:rPr>
        <w:t>ch</w:t>
      </w:r>
      <w:proofErr w:type="spellEnd"/>
      <w:r w:rsidR="00834B05">
        <w:t xml:space="preserve"> необходимы для лучшей читаемости, в них вынесены повторы кода, </w:t>
      </w:r>
      <w:r w:rsidR="00834B05">
        <w:rPr>
          <w:lang w:val="en-US"/>
        </w:rPr>
        <w:t>term</w:t>
      </w:r>
      <w:r w:rsidR="00834B05" w:rsidRPr="00834B05">
        <w:t>_</w:t>
      </w:r>
      <w:proofErr w:type="spellStart"/>
      <w:r w:rsidR="00834B05">
        <w:rPr>
          <w:lang w:val="en-US"/>
        </w:rPr>
        <w:t>analis</w:t>
      </w:r>
      <w:proofErr w:type="spellEnd"/>
      <w:r w:rsidR="00834B05" w:rsidRPr="00834B05">
        <w:t xml:space="preserve"> </w:t>
      </w:r>
      <w:r w:rsidR="00834B05">
        <w:t xml:space="preserve">и </w:t>
      </w:r>
      <w:proofErr w:type="spellStart"/>
      <w:r w:rsidR="00834B05">
        <w:rPr>
          <w:lang w:val="en-US"/>
        </w:rPr>
        <w:t>synt</w:t>
      </w:r>
      <w:proofErr w:type="spellEnd"/>
      <w:r w:rsidR="00834B05" w:rsidRPr="00834B05">
        <w:t>_</w:t>
      </w:r>
      <w:proofErr w:type="spellStart"/>
      <w:r w:rsidR="00834B05">
        <w:rPr>
          <w:lang w:val="en-US"/>
        </w:rPr>
        <w:t>analis</w:t>
      </w:r>
      <w:proofErr w:type="spellEnd"/>
      <w:r w:rsidR="00834B05" w:rsidRPr="00834B05">
        <w:t xml:space="preserve"> </w:t>
      </w:r>
      <w:r w:rsidR="00834B05">
        <w:t>– лексический и синтаксический анализы соответственно</w:t>
      </w:r>
      <w:r w:rsidR="0072748A">
        <w:t xml:space="preserve">, </w:t>
      </w:r>
      <w:proofErr w:type="spellStart"/>
      <w:r w:rsidR="0072748A">
        <w:rPr>
          <w:lang w:val="en-US"/>
        </w:rPr>
        <w:t>synt</w:t>
      </w:r>
      <w:proofErr w:type="spellEnd"/>
      <w:r w:rsidR="0072748A" w:rsidRPr="0072748A">
        <w:t>_</w:t>
      </w:r>
      <w:proofErr w:type="spellStart"/>
      <w:r w:rsidR="0072748A">
        <w:rPr>
          <w:lang w:val="en-US"/>
        </w:rPr>
        <w:t>analis</w:t>
      </w:r>
      <w:proofErr w:type="spellEnd"/>
      <w:r w:rsidR="0072748A" w:rsidRPr="0072748A">
        <w:t>_</w:t>
      </w:r>
      <w:proofErr w:type="spellStart"/>
      <w:r w:rsidR="0072748A">
        <w:rPr>
          <w:lang w:val="en-US"/>
        </w:rPr>
        <w:t>fsm</w:t>
      </w:r>
      <w:proofErr w:type="spellEnd"/>
      <w:r w:rsidR="0072748A" w:rsidRPr="0072748A">
        <w:t xml:space="preserve"> </w:t>
      </w:r>
      <w:r w:rsidR="0072748A">
        <w:t>–</w:t>
      </w:r>
      <w:r w:rsidR="0072748A" w:rsidRPr="0072748A">
        <w:t xml:space="preserve"> </w:t>
      </w:r>
      <w:r w:rsidR="0072748A">
        <w:t xml:space="preserve">отдельно вынесенная реализация конечного автомата синтаксического анализа необходимая для лучшей структуры кода. </w:t>
      </w:r>
    </w:p>
    <w:p w14:paraId="051B7E9B" w14:textId="445F8B0D" w:rsidR="001876ED" w:rsidRDefault="005B79F3" w:rsidP="001876ED">
      <w:pPr>
        <w:numPr>
          <w:ilvl w:val="0"/>
          <w:numId w:val="48"/>
        </w:numPr>
      </w:pPr>
      <w:proofErr w:type="spellStart"/>
      <w:r w:rsidRPr="005B79F3">
        <w:rPr>
          <w:b/>
          <w:bCs/>
        </w:rPr>
        <w:t>connect_lib</w:t>
      </w:r>
      <w:proofErr w:type="spellEnd"/>
      <w:r w:rsidRPr="005B79F3">
        <w:t xml:space="preserve"> (подпроект </w:t>
      </w:r>
      <w:proofErr w:type="spellStart"/>
      <w:r w:rsidRPr="005B79F3">
        <w:t>connect</w:t>
      </w:r>
      <w:proofErr w:type="spellEnd"/>
      <w:r w:rsidRPr="005B79F3">
        <w:t>):</w:t>
      </w:r>
    </w:p>
    <w:p w14:paraId="0E960EB0" w14:textId="0E9C456A" w:rsidR="001876ED" w:rsidRPr="005B79F3" w:rsidRDefault="001876ED" w:rsidP="001876ED">
      <w:r>
        <w:t xml:space="preserve">Данная библиотека содержит класс </w:t>
      </w:r>
      <w:r>
        <w:rPr>
          <w:lang w:val="en-US"/>
        </w:rPr>
        <w:t>Connect</w:t>
      </w:r>
      <w:r>
        <w:t xml:space="preserve">, который обеспечивает связь между остальными классами. В нем содержатся два статичных метода: </w:t>
      </w:r>
      <w:r>
        <w:rPr>
          <w:lang w:val="en-US"/>
        </w:rPr>
        <w:t>connection</w:t>
      </w:r>
      <w:r w:rsidRPr="001876ED">
        <w:t xml:space="preserve"> – </w:t>
      </w:r>
      <w:r>
        <w:t xml:space="preserve">позволяет вычислять произвольное количество выражений за один сеанс программы, </w:t>
      </w:r>
      <w:r>
        <w:rPr>
          <w:lang w:val="en-US"/>
        </w:rPr>
        <w:t>handler</w:t>
      </w:r>
      <w:r w:rsidRPr="001876ED">
        <w:t xml:space="preserve"> </w:t>
      </w:r>
      <w:r>
        <w:t>–</w:t>
      </w:r>
      <w:r w:rsidRPr="001876ED">
        <w:t xml:space="preserve"> </w:t>
      </w:r>
      <w:r>
        <w:t>обрабатывает информацию о вводе пользователем выражения или приравнивании нового значения переменной, обеспечивает логику программы и запуск необходимых функций с верными параметрами.</w:t>
      </w:r>
    </w:p>
    <w:p w14:paraId="11DB11BB" w14:textId="77777777" w:rsidR="005B79F3" w:rsidRDefault="005B79F3" w:rsidP="005B79F3">
      <w:pPr>
        <w:numPr>
          <w:ilvl w:val="0"/>
          <w:numId w:val="48"/>
        </w:numPr>
      </w:pPr>
      <w:proofErr w:type="spellStart"/>
      <w:r w:rsidRPr="005B79F3">
        <w:rPr>
          <w:b/>
          <w:bCs/>
        </w:rPr>
        <w:lastRenderedPageBreak/>
        <w:t>interface_lib</w:t>
      </w:r>
      <w:proofErr w:type="spellEnd"/>
      <w:r w:rsidRPr="005B79F3">
        <w:t xml:space="preserve"> (подпроект </w:t>
      </w:r>
      <w:proofErr w:type="spellStart"/>
      <w:r w:rsidRPr="005B79F3">
        <w:t>interface</w:t>
      </w:r>
      <w:proofErr w:type="spellEnd"/>
      <w:r w:rsidRPr="005B79F3">
        <w:t>):</w:t>
      </w:r>
    </w:p>
    <w:p w14:paraId="06342398" w14:textId="00FC7054" w:rsidR="001876ED" w:rsidRPr="005B79F3" w:rsidRDefault="0084254A" w:rsidP="001876ED">
      <w:r w:rsidRPr="0084254A">
        <w:t xml:space="preserve">Обеспечивает взаимодействие программы с консолью. Класс Interface содержит методы для работы с текстом (например, </w:t>
      </w:r>
      <w:proofErr w:type="spellStart"/>
      <w:r w:rsidRPr="0084254A">
        <w:t>print_ch</w:t>
      </w:r>
      <w:proofErr w:type="spellEnd"/>
      <w:r w:rsidRPr="0084254A">
        <w:t xml:space="preserve"> для вывода символов, </w:t>
      </w:r>
      <w:proofErr w:type="spellStart"/>
      <w:r w:rsidRPr="0084254A">
        <w:t>delete_ch</w:t>
      </w:r>
      <w:proofErr w:type="spellEnd"/>
      <w:r w:rsidRPr="0084254A">
        <w:t xml:space="preserve"> для удаления последнего символа) и вспомогательные функции, такие как </w:t>
      </w:r>
      <w:proofErr w:type="spellStart"/>
      <w:r w:rsidRPr="0084254A">
        <w:t>set_color</w:t>
      </w:r>
      <w:proofErr w:type="spellEnd"/>
      <w:r w:rsidRPr="0084254A">
        <w:t xml:space="preserve"> для установки цвета текста и </w:t>
      </w:r>
      <w:proofErr w:type="spellStart"/>
      <w:r w:rsidRPr="0084254A">
        <w:t>clear_console</w:t>
      </w:r>
      <w:proofErr w:type="spellEnd"/>
      <w:r w:rsidRPr="0084254A">
        <w:t xml:space="preserve"> для очистки экрана. Используется библиотека </w:t>
      </w:r>
      <w:proofErr w:type="spellStart"/>
      <w:r w:rsidRPr="0084254A">
        <w:t>windows.h</w:t>
      </w:r>
      <w:proofErr w:type="spellEnd"/>
      <w:r w:rsidRPr="0084254A">
        <w:t>, из-за чего проект несовместим с Linux</w:t>
      </w:r>
      <w:r w:rsidR="0082698C">
        <w:t xml:space="preserve">. </w:t>
      </w:r>
    </w:p>
    <w:p w14:paraId="2AC3C452" w14:textId="67E61E91" w:rsidR="0039341B" w:rsidRDefault="005B79F3" w:rsidP="0082698C">
      <w:pPr>
        <w:numPr>
          <w:ilvl w:val="0"/>
          <w:numId w:val="48"/>
        </w:numPr>
      </w:pPr>
      <w:proofErr w:type="spellStart"/>
      <w:r w:rsidRPr="005B79F3">
        <w:rPr>
          <w:b/>
          <w:bCs/>
        </w:rPr>
        <w:t>stack_lib</w:t>
      </w:r>
      <w:proofErr w:type="spellEnd"/>
      <w:r w:rsidRPr="005B79F3">
        <w:t xml:space="preserve"> (подпроект </w:t>
      </w:r>
      <w:proofErr w:type="spellStart"/>
      <w:r w:rsidRPr="005B79F3">
        <w:t>stack</w:t>
      </w:r>
      <w:proofErr w:type="spellEnd"/>
      <w:r w:rsidRPr="005B79F3">
        <w:t>):</w:t>
      </w:r>
    </w:p>
    <w:p w14:paraId="75FCC346" w14:textId="44786575" w:rsidR="0082698C" w:rsidRPr="0082698C" w:rsidRDefault="0084254A" w:rsidP="0082698C">
      <w:r w:rsidRPr="0084254A">
        <w:t>Содержит реализацию структуры данных стек, необходимой для выполнения операций в постфиксной записи</w:t>
      </w:r>
      <w:r w:rsidR="0082698C">
        <w:t xml:space="preserve">.  </w:t>
      </w:r>
    </w:p>
    <w:p w14:paraId="7BA48E0D" w14:textId="052F37F1" w:rsidR="00ED3DE1" w:rsidRDefault="00515F4A" w:rsidP="004F20EE">
      <w:pPr>
        <w:pStyle w:val="2"/>
        <w:numPr>
          <w:ilvl w:val="1"/>
          <w:numId w:val="59"/>
        </w:numPr>
      </w:pPr>
      <w:bookmarkStart w:id="13" w:name="_Toc154184830"/>
      <w:r w:rsidRPr="00826024">
        <w:t>Описание алгоритмов</w:t>
      </w:r>
      <w:bookmarkEnd w:id="13"/>
    </w:p>
    <w:p w14:paraId="37CDCD6F" w14:textId="7AC54B0E" w:rsidR="0084254A" w:rsidRDefault="0084254A" w:rsidP="0084254A">
      <w:r>
        <w:t>Разберем следующие основные алгоритмы, используемые в программе:</w:t>
      </w:r>
    </w:p>
    <w:p w14:paraId="4DAB9511" w14:textId="150F72B0" w:rsidR="0084254A" w:rsidRDefault="0084254A" w:rsidP="0084254A">
      <w:pPr>
        <w:pStyle w:val="a4"/>
        <w:numPr>
          <w:ilvl w:val="0"/>
          <w:numId w:val="9"/>
        </w:numPr>
      </w:pPr>
      <w:r>
        <w:t>Синтаксический анализ.</w:t>
      </w:r>
    </w:p>
    <w:p w14:paraId="447C30E5" w14:textId="11698B80" w:rsidR="0084254A" w:rsidRDefault="0084254A" w:rsidP="0084254A">
      <w:pPr>
        <w:pStyle w:val="a4"/>
        <w:numPr>
          <w:ilvl w:val="0"/>
          <w:numId w:val="9"/>
        </w:numPr>
      </w:pPr>
      <w:r>
        <w:t>Лексический анализ.</w:t>
      </w:r>
    </w:p>
    <w:p w14:paraId="7FC3B04E" w14:textId="4068D3B9" w:rsidR="0084254A" w:rsidRDefault="0084254A" w:rsidP="0084254A">
      <w:pPr>
        <w:pStyle w:val="a4"/>
        <w:numPr>
          <w:ilvl w:val="0"/>
          <w:numId w:val="9"/>
        </w:numPr>
      </w:pPr>
      <w:r>
        <w:t>Перевод выражения в постфиксную форму.</w:t>
      </w:r>
    </w:p>
    <w:p w14:paraId="63E056F1" w14:textId="37050AE8" w:rsidR="0084254A" w:rsidRDefault="0084254A" w:rsidP="0084254A">
      <w:pPr>
        <w:pStyle w:val="a4"/>
        <w:numPr>
          <w:ilvl w:val="0"/>
          <w:numId w:val="9"/>
        </w:numPr>
      </w:pPr>
      <w:r>
        <w:t>Вычисление значения по постфиксной форме.</w:t>
      </w:r>
    </w:p>
    <w:p w14:paraId="5EF9D903" w14:textId="57798FF3" w:rsidR="0084254A" w:rsidRDefault="0084254A" w:rsidP="0084254A">
      <w:pPr>
        <w:ind w:left="709" w:firstLine="0"/>
        <w:rPr>
          <w:b/>
          <w:bCs/>
        </w:rPr>
      </w:pPr>
      <w:r w:rsidRPr="0084254A">
        <w:rPr>
          <w:b/>
          <w:bCs/>
        </w:rPr>
        <w:t>Синтаксический анализ.</w:t>
      </w:r>
    </w:p>
    <w:p w14:paraId="1E0F49ED" w14:textId="79719ABE" w:rsidR="007A6FFA" w:rsidRPr="007A6FFA" w:rsidRDefault="007A6FFA" w:rsidP="007A6FFA">
      <w:r>
        <w:t>Пользователю предлагается ввести выражение в консоль. Параллельно с этим запускается конечный автомат представленный на рисунке 1, который посимвольно принимает ввод пользователя, запрещая ввести синтаксически неверное выражение</w:t>
      </w:r>
      <w:r w:rsidR="00CB594A">
        <w:t>, и сохраняет в строку</w:t>
      </w:r>
      <w:r>
        <w:t xml:space="preserve">. </w:t>
      </w:r>
    </w:p>
    <w:p w14:paraId="6C2713A5" w14:textId="4B1452DB" w:rsidR="0084254A" w:rsidRDefault="007A6FFA" w:rsidP="0084254A">
      <w:pPr>
        <w:ind w:left="709" w:firstLine="0"/>
      </w:pPr>
      <w:r>
        <w:rPr>
          <w:noProof/>
        </w:rPr>
        <w:drawing>
          <wp:inline distT="0" distB="0" distL="0" distR="0" wp14:anchorId="65BB7339" wp14:editId="4C07F797">
            <wp:extent cx="4234070" cy="3056406"/>
            <wp:effectExtent l="0" t="0" r="0" b="0"/>
            <wp:docPr id="1959572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72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603" cy="30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1C59" w14:textId="38F3078F" w:rsidR="007A6FFA" w:rsidRDefault="007A6FFA" w:rsidP="0084254A">
      <w:pPr>
        <w:ind w:left="709" w:firstLine="0"/>
      </w:pPr>
      <w:r>
        <w:t>Рисунок 1</w:t>
      </w:r>
    </w:p>
    <w:p w14:paraId="3CF284FF" w14:textId="3E3629DF" w:rsidR="00CB594A" w:rsidRPr="00CB594A" w:rsidRDefault="00CB594A" w:rsidP="00CB594A">
      <w:r>
        <w:lastRenderedPageBreak/>
        <w:t xml:space="preserve">Состояния, пройденные при работе данного алгоритма, хранятся в стеке. Это позволяет возвращаться к ним при использовании пользователем </w:t>
      </w:r>
      <w:r>
        <w:rPr>
          <w:lang w:val="en-US"/>
        </w:rPr>
        <w:t>Backspace</w:t>
      </w:r>
      <w:r>
        <w:t>.</w:t>
      </w:r>
    </w:p>
    <w:p w14:paraId="58553112" w14:textId="77777777" w:rsidR="007A6FFA" w:rsidRDefault="007A6FFA" w:rsidP="007A6FFA">
      <w:r>
        <w:t xml:space="preserve">При вводе символа, который не ожидается в данном состоянии, осуществляется переход в состояние ошибки (5 состояние). Из него можно выйти, удалив последний символ с помощью клавиши </w:t>
      </w:r>
      <w:r>
        <w:rPr>
          <w:lang w:val="en-US"/>
        </w:rPr>
        <w:t>Backspace</w:t>
      </w:r>
      <w:r>
        <w:t xml:space="preserve">. </w:t>
      </w:r>
    </w:p>
    <w:p w14:paraId="59F5A50E" w14:textId="77777777" w:rsidR="007A6FFA" w:rsidRDefault="007A6FFA" w:rsidP="007A6FFA">
      <w:r>
        <w:t xml:space="preserve">Переход в состояние 13 происходит при нажатии клавиши </w:t>
      </w:r>
      <w:r>
        <w:rPr>
          <w:lang w:val="en-US"/>
        </w:rPr>
        <w:t>Enter</w:t>
      </w:r>
      <w:r>
        <w:t xml:space="preserve"> только в том случае, если введено неверное количество скобок или предыдущее состояние не подразумевает конец выражения. </w:t>
      </w:r>
    </w:p>
    <w:p w14:paraId="655BACA3" w14:textId="4932AEB0" w:rsidR="007A6FFA" w:rsidRDefault="007A6FFA" w:rsidP="007A6FFA">
      <w:r>
        <w:t xml:space="preserve">Таким образом, после окончания работы данного конечного автомата получаем </w:t>
      </w:r>
      <w:r w:rsidR="00CB594A">
        <w:t xml:space="preserve">синтаксически верную строку, которую можно отправлять в лексический анализ без проверок на правильность. </w:t>
      </w:r>
      <w:r w:rsidRPr="007A6FFA">
        <w:t xml:space="preserve"> </w:t>
      </w:r>
      <w:r>
        <w:t xml:space="preserve"> </w:t>
      </w:r>
    </w:p>
    <w:p w14:paraId="72B9B3B2" w14:textId="323F1AA4" w:rsidR="00CB594A" w:rsidRPr="00895AE7" w:rsidRDefault="00CB594A" w:rsidP="00CB594A">
      <w:pPr>
        <w:rPr>
          <w:b/>
          <w:bCs/>
        </w:rPr>
      </w:pPr>
      <w:r>
        <w:rPr>
          <w:b/>
          <w:bCs/>
        </w:rPr>
        <w:t>Лексический анализ</w:t>
      </w:r>
    </w:p>
    <w:p w14:paraId="54360741" w14:textId="77777777" w:rsidR="007B301F" w:rsidRDefault="007B301F" w:rsidP="00CB594A">
      <w:r>
        <w:t xml:space="preserve">В начале работы алгоритм получает синтаксически верную строку и разбивает ее на лексемы. Для его реализации используется аналогичный конечный автомат, главное отличие которого – отсутствие проверок на ошибки и состояний 5 и 13. </w:t>
      </w:r>
    </w:p>
    <w:p w14:paraId="597A5FD0" w14:textId="276BB434" w:rsidR="007B301F" w:rsidRDefault="007B301F" w:rsidP="00CB594A">
      <w:r>
        <w:t xml:space="preserve">Проходя по строке, он создает объекты класса </w:t>
      </w:r>
      <w:r>
        <w:rPr>
          <w:lang w:val="en-US"/>
        </w:rPr>
        <w:t>Term</w:t>
      </w:r>
      <w:r>
        <w:t>, передавая в конструктор выделенные подстроки, и добавляет их в массив.</w:t>
      </w:r>
    </w:p>
    <w:p w14:paraId="75FFC4C6" w14:textId="1C2D1BDC" w:rsidR="00CB594A" w:rsidRDefault="007B301F" w:rsidP="00CB594A">
      <w:r>
        <w:t xml:space="preserve"> На выходе имеем массив лексем, где у каждой лексемы есть значение в виде строки и ее тип.</w:t>
      </w:r>
    </w:p>
    <w:p w14:paraId="5C778B57" w14:textId="1D4C72D7" w:rsidR="007B301F" w:rsidRDefault="007B301F" w:rsidP="007B301F">
      <w:pPr>
        <w:ind w:left="1066" w:hanging="357"/>
        <w:rPr>
          <w:b/>
          <w:bCs/>
        </w:rPr>
      </w:pPr>
      <w:r w:rsidRPr="007B301F">
        <w:rPr>
          <w:b/>
          <w:bCs/>
        </w:rPr>
        <w:t>Перевод выражения в постфиксную форму</w:t>
      </w:r>
    </w:p>
    <w:p w14:paraId="5154F3B6" w14:textId="3463AE8B" w:rsidR="00E441A7" w:rsidRPr="00E441A7" w:rsidRDefault="00E441A7" w:rsidP="00E441A7">
      <w:r>
        <w:t>В первую очередь создаются вспомогательные структуры данных:</w:t>
      </w:r>
      <w:r w:rsidRPr="00E441A7">
        <w:t xml:space="preserve"> стек</w:t>
      </w:r>
      <w:r>
        <w:t xml:space="preserve"> </w:t>
      </w:r>
      <w:r w:rsidRPr="00E441A7">
        <w:t>для</w:t>
      </w:r>
      <w:r>
        <w:t xml:space="preserve"> в</w:t>
      </w:r>
      <w:r w:rsidRPr="00E441A7">
        <w:t>ременного хранения операторов и открывающих скобок</w:t>
      </w:r>
      <w:r>
        <w:t xml:space="preserve"> и вектор</w:t>
      </w:r>
      <w:r w:rsidRPr="00E441A7">
        <w:t xml:space="preserve"> для хранения результата в постфиксной форме.</w:t>
      </w:r>
      <w:r>
        <w:t xml:space="preserve"> З</w:t>
      </w:r>
      <w:r w:rsidRPr="00E441A7">
        <w:t>адается таблица приоритетов операторов (например, * и / имеют более</w:t>
      </w:r>
      <w:r>
        <w:t xml:space="preserve"> </w:t>
      </w:r>
      <w:r w:rsidRPr="00E441A7">
        <w:t>высокий приоритет, чем + и -).</w:t>
      </w:r>
      <w:r w:rsidR="005D186D">
        <w:t xml:space="preserve"> </w:t>
      </w:r>
    </w:p>
    <w:p w14:paraId="7F674EDC" w14:textId="15D93EE4" w:rsidR="00E441A7" w:rsidRDefault="00E441A7" w:rsidP="00E441A7">
      <w:r>
        <w:t>Далее начинается работа непосредственно алгоритма перевода в постфиксную форму</w:t>
      </w:r>
      <w:r w:rsidR="005D186D">
        <w:t xml:space="preserve"> и составления массива операндов. </w:t>
      </w:r>
      <w:r>
        <w:t>Осуществляется проход по массиву лексем и в зависимости от типа текущей лексемы выполняются следующие действия:</w:t>
      </w:r>
    </w:p>
    <w:p w14:paraId="4635321C" w14:textId="03066C9C" w:rsidR="00E441A7" w:rsidRDefault="00E441A7" w:rsidP="00E441A7">
      <w:pPr>
        <w:pStyle w:val="a4"/>
        <w:numPr>
          <w:ilvl w:val="0"/>
          <w:numId w:val="50"/>
        </w:numPr>
        <w:rPr>
          <w:b/>
          <w:bCs/>
        </w:rPr>
      </w:pPr>
      <w:r w:rsidRPr="00E441A7">
        <w:rPr>
          <w:b/>
          <w:bCs/>
        </w:rPr>
        <w:t>Число:</w:t>
      </w:r>
    </w:p>
    <w:p w14:paraId="6766E689" w14:textId="1C36BABB" w:rsidR="00E441A7" w:rsidRDefault="00E441A7" w:rsidP="00E441A7">
      <w:r w:rsidRPr="00E441A7">
        <w:t xml:space="preserve">Добавляется в выходной </w:t>
      </w:r>
      <w:r w:rsidR="00BE179A">
        <w:t>вектор</w:t>
      </w:r>
      <w:r w:rsidRPr="00E441A7">
        <w:t>, так как числа в постфиксной форме располагаются непосредственно перед их обработкой.</w:t>
      </w:r>
    </w:p>
    <w:p w14:paraId="4089C68C" w14:textId="4FB04F61" w:rsidR="005D186D" w:rsidRPr="00E441A7" w:rsidRDefault="005D186D" w:rsidP="00E441A7">
      <w:r>
        <w:t>Добавляется в массив операндов.</w:t>
      </w:r>
    </w:p>
    <w:p w14:paraId="09AF5D2B" w14:textId="77777777" w:rsidR="00E441A7" w:rsidRDefault="00E441A7" w:rsidP="00E441A7">
      <w:pPr>
        <w:pStyle w:val="a4"/>
        <w:numPr>
          <w:ilvl w:val="0"/>
          <w:numId w:val="50"/>
        </w:numPr>
        <w:rPr>
          <w:b/>
          <w:bCs/>
        </w:rPr>
      </w:pPr>
      <w:r w:rsidRPr="00E441A7">
        <w:rPr>
          <w:b/>
          <w:bCs/>
        </w:rPr>
        <w:t>Открывающая скобка:</w:t>
      </w:r>
    </w:p>
    <w:p w14:paraId="10DA28CB" w14:textId="33AC1576" w:rsidR="00E441A7" w:rsidRDefault="00E441A7" w:rsidP="005D186D">
      <w:pPr>
        <w:ind w:left="709" w:firstLine="0"/>
      </w:pPr>
      <w:r w:rsidRPr="00E441A7">
        <w:t>Помещается в стек для дальнейшего сопоставления с закрывающей скобкой.</w:t>
      </w:r>
    </w:p>
    <w:p w14:paraId="32CF72D6" w14:textId="6E2FE885" w:rsidR="00456A70" w:rsidRDefault="00E441A7" w:rsidP="00456A70">
      <w:pPr>
        <w:pStyle w:val="a4"/>
        <w:numPr>
          <w:ilvl w:val="0"/>
          <w:numId w:val="50"/>
        </w:numPr>
        <w:rPr>
          <w:b/>
          <w:bCs/>
        </w:rPr>
      </w:pPr>
      <w:r w:rsidRPr="00E441A7">
        <w:rPr>
          <w:b/>
          <w:bCs/>
        </w:rPr>
        <w:lastRenderedPageBreak/>
        <w:t>Закрывающая скобка:</w:t>
      </w:r>
    </w:p>
    <w:p w14:paraId="43661749" w14:textId="545C5645" w:rsidR="00456A70" w:rsidRPr="00456A70" w:rsidRDefault="00BE179A" w:rsidP="00456A70">
      <w:pPr>
        <w:rPr>
          <w:b/>
          <w:bCs/>
        </w:rPr>
      </w:pPr>
      <w:r>
        <w:t>Элементы извлекаются</w:t>
      </w:r>
      <w:r w:rsidR="00456A70" w:rsidRPr="00E441A7">
        <w:t xml:space="preserve"> из стека</w:t>
      </w:r>
      <w:r>
        <w:t xml:space="preserve"> и записываются в итоговый вектор</w:t>
      </w:r>
      <w:r w:rsidR="00456A70" w:rsidRPr="00E441A7">
        <w:t xml:space="preserve"> до тех пор, пока не встретится открывающая скобка. Открывающая скобка удаляется из стека, но не добавляется в результат.</w:t>
      </w:r>
    </w:p>
    <w:p w14:paraId="5994FACB" w14:textId="597DCE98" w:rsidR="00456A70" w:rsidRDefault="00456A70" w:rsidP="00456A70">
      <w:pPr>
        <w:pStyle w:val="a4"/>
        <w:numPr>
          <w:ilvl w:val="0"/>
          <w:numId w:val="50"/>
        </w:numPr>
        <w:rPr>
          <w:b/>
          <w:bCs/>
        </w:rPr>
      </w:pPr>
      <w:r w:rsidRPr="00456A70">
        <w:rPr>
          <w:b/>
          <w:bCs/>
        </w:rPr>
        <w:t>Оператор:</w:t>
      </w:r>
    </w:p>
    <w:p w14:paraId="4E4094D7" w14:textId="77777777" w:rsidR="00456A70" w:rsidRPr="00E441A7" w:rsidRDefault="00456A70" w:rsidP="00456A70">
      <w:r w:rsidRPr="00E441A7">
        <w:t>Проверяется приоритет оператора относительно верхнего элемента стека:</w:t>
      </w:r>
    </w:p>
    <w:p w14:paraId="1E9AD439" w14:textId="4F584983" w:rsidR="00456A70" w:rsidRPr="00E441A7" w:rsidRDefault="00B2549D" w:rsidP="00B2549D">
      <w:pPr>
        <w:pStyle w:val="a4"/>
        <w:numPr>
          <w:ilvl w:val="0"/>
          <w:numId w:val="35"/>
        </w:numPr>
      </w:pPr>
      <w:r>
        <w:t>о</w:t>
      </w:r>
      <w:r w:rsidR="00456A70" w:rsidRPr="00E441A7">
        <w:t>ператоры с более низким или равным приоритетом извлекаются из стека и добавляются в результат</w:t>
      </w:r>
      <w:r>
        <w:t>;</w:t>
      </w:r>
    </w:p>
    <w:p w14:paraId="36BE9774" w14:textId="56101BBB" w:rsidR="00B2549D" w:rsidRPr="00E441A7" w:rsidRDefault="00011F56" w:rsidP="00B2549D">
      <w:pPr>
        <w:pStyle w:val="a4"/>
        <w:numPr>
          <w:ilvl w:val="0"/>
          <w:numId w:val="35"/>
        </w:numPr>
      </w:pPr>
      <w:r>
        <w:t xml:space="preserve">после чего </w:t>
      </w:r>
      <w:r w:rsidR="00B2549D">
        <w:t>т</w:t>
      </w:r>
      <w:r w:rsidR="00456A70" w:rsidRPr="00E441A7">
        <w:t>екущий оператор помещается в стек.</w:t>
      </w:r>
      <w:r w:rsidR="00B2549D" w:rsidRPr="00E441A7">
        <w:t xml:space="preserve"> </w:t>
      </w:r>
    </w:p>
    <w:p w14:paraId="07FE7481" w14:textId="7F5B7C51" w:rsidR="00E441A7" w:rsidRPr="00B2549D" w:rsidRDefault="00B2549D" w:rsidP="00B2549D">
      <w:pPr>
        <w:pStyle w:val="a4"/>
        <w:numPr>
          <w:ilvl w:val="0"/>
          <w:numId w:val="50"/>
        </w:numPr>
        <w:rPr>
          <w:b/>
          <w:bCs/>
        </w:rPr>
      </w:pPr>
      <w:r w:rsidRPr="00B2549D">
        <w:rPr>
          <w:b/>
          <w:bCs/>
        </w:rPr>
        <w:t>Переменная:</w:t>
      </w:r>
    </w:p>
    <w:p w14:paraId="0134B1BA" w14:textId="3B4C5A7C" w:rsidR="00E441A7" w:rsidRPr="00E441A7" w:rsidRDefault="00E441A7" w:rsidP="00AD4CC4">
      <w:r w:rsidRPr="00E441A7">
        <w:t xml:space="preserve">Если переменная существует, её значение добавляется в выходной </w:t>
      </w:r>
      <w:r w:rsidR="00BE179A">
        <w:t>вектор</w:t>
      </w:r>
      <w:r w:rsidRPr="00E441A7">
        <w:t xml:space="preserve"> </w:t>
      </w:r>
      <w:r w:rsidR="00223D0E">
        <w:t xml:space="preserve">и массив операндов </w:t>
      </w:r>
      <w:r w:rsidRPr="00E441A7">
        <w:t>как число. В противном случае алгоритм прерывается, указывая на ошибку.</w:t>
      </w:r>
    </w:p>
    <w:p w14:paraId="5D92E25E" w14:textId="77777777" w:rsidR="00E441A7" w:rsidRPr="00B2549D" w:rsidRDefault="00E441A7" w:rsidP="00E441A7">
      <w:pPr>
        <w:ind w:left="1066" w:hanging="357"/>
        <w:rPr>
          <w:b/>
          <w:bCs/>
        </w:rPr>
      </w:pPr>
      <w:r w:rsidRPr="00B2549D">
        <w:rPr>
          <w:b/>
          <w:bCs/>
        </w:rPr>
        <w:t>Завершение работы алгоритма:</w:t>
      </w:r>
    </w:p>
    <w:p w14:paraId="7D0A305E" w14:textId="329A8447" w:rsidR="00E441A7" w:rsidRPr="00E441A7" w:rsidRDefault="00E441A7" w:rsidP="00AD4CC4">
      <w:r w:rsidRPr="00E441A7">
        <w:t xml:space="preserve">После обработки всех элементов входного выражения содержимое стека извлекается и добавляется в выходной </w:t>
      </w:r>
      <w:r w:rsidR="00AD4CC4">
        <w:t>вектор</w:t>
      </w:r>
      <w:r w:rsidRPr="00E441A7">
        <w:t>.</w:t>
      </w:r>
    </w:p>
    <w:p w14:paraId="6555A2C5" w14:textId="704579EE" w:rsidR="007B301F" w:rsidRDefault="00E441A7" w:rsidP="00895AE7">
      <w:r w:rsidRPr="00E441A7">
        <w:t>На выходе формируется последовательность элементов (чисел и операторов), записанных в постфиксной форме, готовая для выполнения операций.</w:t>
      </w:r>
    </w:p>
    <w:p w14:paraId="6A05B021" w14:textId="77777777" w:rsidR="00895AE7" w:rsidRDefault="00895AE7" w:rsidP="00895AE7"/>
    <w:p w14:paraId="3D1A14CC" w14:textId="6B9A0A85" w:rsidR="00AD4CC4" w:rsidRDefault="00AD4CC4" w:rsidP="00AD4CC4">
      <w:pPr>
        <w:ind w:left="1066" w:hanging="357"/>
        <w:rPr>
          <w:b/>
          <w:bCs/>
        </w:rPr>
      </w:pPr>
      <w:r w:rsidRPr="00AD4CC4">
        <w:rPr>
          <w:b/>
          <w:bCs/>
        </w:rPr>
        <w:t>Вычисление значения по постфиксной форме</w:t>
      </w:r>
    </w:p>
    <w:p w14:paraId="18BF336D" w14:textId="1F711113" w:rsidR="00AD4CC4" w:rsidRDefault="00AD4CC4" w:rsidP="00AD4CC4">
      <w:r>
        <w:t>В начале работы алгоритм инициализирует стек для хранения операндов, две переменные для проведения промежуточных вычислений и некоторый индекс для прохода по массиву операндов.</w:t>
      </w:r>
    </w:p>
    <w:p w14:paraId="324369A3" w14:textId="2EC6562A" w:rsidR="00B22836" w:rsidRDefault="00AD4CC4" w:rsidP="00B22836">
      <w:r>
        <w:t>Далее начинается обработка постфиксного выражения</w:t>
      </w:r>
      <w:r w:rsidR="00B22836">
        <w:t>. Алгоритм проходит по постфиксной форме, выполняя для каждого типа лексем (операнд или оператор) следующие действия:</w:t>
      </w:r>
    </w:p>
    <w:p w14:paraId="6AFC460B" w14:textId="77777777" w:rsidR="00B22836" w:rsidRDefault="00B22836" w:rsidP="00B22836">
      <w:pPr>
        <w:ind w:firstLine="708"/>
      </w:pPr>
      <w:r w:rsidRPr="00B22836">
        <w:rPr>
          <w:b/>
          <w:bCs/>
        </w:rPr>
        <w:t>Число</w:t>
      </w:r>
      <w:r w:rsidRPr="00B22836">
        <w:t>:</w:t>
      </w:r>
    </w:p>
    <w:p w14:paraId="4DC305FC" w14:textId="77777777" w:rsidR="00B22836" w:rsidRDefault="00B22836" w:rsidP="00B22836">
      <w:pPr>
        <w:ind w:firstLine="708"/>
      </w:pPr>
      <w:r w:rsidRPr="00B22836">
        <w:t>Из списка операндов извлекается число (по индексу) и помещается в стек. Индекс увеличивается.</w:t>
      </w:r>
    </w:p>
    <w:p w14:paraId="06F5ECC5" w14:textId="5B39A6DB" w:rsidR="00B22836" w:rsidRPr="00B22836" w:rsidRDefault="00B22836" w:rsidP="00B22836">
      <w:pPr>
        <w:ind w:firstLine="708"/>
      </w:pPr>
      <w:r w:rsidRPr="00B22836">
        <w:rPr>
          <w:b/>
          <w:bCs/>
        </w:rPr>
        <w:t>Оператор</w:t>
      </w:r>
      <w:r w:rsidRPr="00B22836">
        <w:t>:</w:t>
      </w:r>
    </w:p>
    <w:p w14:paraId="2388FFD5" w14:textId="77777777" w:rsidR="00B22836" w:rsidRPr="00B22836" w:rsidRDefault="00B22836" w:rsidP="00B22836">
      <w:pPr>
        <w:numPr>
          <w:ilvl w:val="0"/>
          <w:numId w:val="51"/>
        </w:numPr>
      </w:pPr>
      <w:r w:rsidRPr="00B22836">
        <w:t>Извлекаются два верхних элемента из стека.</w:t>
      </w:r>
    </w:p>
    <w:p w14:paraId="59CB660B" w14:textId="77777777" w:rsidR="00B22836" w:rsidRPr="00B22836" w:rsidRDefault="00B22836" w:rsidP="00B22836">
      <w:pPr>
        <w:numPr>
          <w:ilvl w:val="0"/>
          <w:numId w:val="51"/>
        </w:numPr>
      </w:pPr>
      <w:r w:rsidRPr="00B22836">
        <w:t>К этим значениям применяется оператор в соответствии с его типом:</w:t>
      </w:r>
    </w:p>
    <w:p w14:paraId="6B16A1C4" w14:textId="41A14C41" w:rsidR="00B22836" w:rsidRPr="00B22836" w:rsidRDefault="00B22836" w:rsidP="00B22836">
      <w:pPr>
        <w:numPr>
          <w:ilvl w:val="1"/>
          <w:numId w:val="52"/>
        </w:numPr>
      </w:pPr>
      <w:r w:rsidRPr="00B22836">
        <w:t>+: Сложение</w:t>
      </w:r>
      <w:r>
        <w:t>;</w:t>
      </w:r>
    </w:p>
    <w:p w14:paraId="5E48BA03" w14:textId="1E52713F" w:rsidR="00B22836" w:rsidRPr="00B22836" w:rsidRDefault="00B22836" w:rsidP="00B22836">
      <w:pPr>
        <w:numPr>
          <w:ilvl w:val="1"/>
          <w:numId w:val="52"/>
        </w:numPr>
      </w:pPr>
      <w:r w:rsidRPr="00B22836">
        <w:t>-: Вычитание</w:t>
      </w:r>
      <w:r>
        <w:t>;</w:t>
      </w:r>
    </w:p>
    <w:p w14:paraId="2714EED1" w14:textId="36DF0BDF" w:rsidR="00B22836" w:rsidRPr="00B22836" w:rsidRDefault="00B22836" w:rsidP="00B22836">
      <w:pPr>
        <w:numPr>
          <w:ilvl w:val="1"/>
          <w:numId w:val="52"/>
        </w:numPr>
      </w:pPr>
      <w:r w:rsidRPr="00B22836">
        <w:lastRenderedPageBreak/>
        <w:t>*: Умножение</w:t>
      </w:r>
      <w:r>
        <w:t>;</w:t>
      </w:r>
    </w:p>
    <w:p w14:paraId="691A86B7" w14:textId="4D671E79" w:rsidR="00B22836" w:rsidRPr="00B22836" w:rsidRDefault="00B22836" w:rsidP="00B22836">
      <w:pPr>
        <w:numPr>
          <w:ilvl w:val="1"/>
          <w:numId w:val="52"/>
        </w:numPr>
      </w:pPr>
      <w:r w:rsidRPr="00B22836">
        <w:t>/: Деление</w:t>
      </w:r>
      <w:r>
        <w:t>;</w:t>
      </w:r>
    </w:p>
    <w:p w14:paraId="39AEFC90" w14:textId="77777777" w:rsidR="00B22836" w:rsidRPr="00B22836" w:rsidRDefault="00B22836" w:rsidP="00B22836">
      <w:pPr>
        <w:numPr>
          <w:ilvl w:val="0"/>
          <w:numId w:val="51"/>
        </w:numPr>
      </w:pPr>
      <w:r w:rsidRPr="00B22836">
        <w:t>Результат операции помещается обратно в стек.</w:t>
      </w:r>
    </w:p>
    <w:p w14:paraId="540C859D" w14:textId="081FC32C" w:rsidR="007B301F" w:rsidRPr="007B301F" w:rsidRDefault="00B22836" w:rsidP="00B22836">
      <w:r>
        <w:t>Таким образом, после обработки всех элементов постфиксного выражения в стеке остается единственный элемент, возвращаемый алгоритмом. Он и будет являться результатом вычислений.</w:t>
      </w:r>
    </w:p>
    <w:p w14:paraId="72EA7A76" w14:textId="77777777" w:rsidR="00961601" w:rsidRPr="00826024" w:rsidRDefault="001D1F1B" w:rsidP="00C53065">
      <w:pPr>
        <w:pStyle w:val="1"/>
        <w:numPr>
          <w:ilvl w:val="0"/>
          <w:numId w:val="9"/>
        </w:numPr>
      </w:pPr>
      <w:bookmarkStart w:id="14" w:name="_Toc154184831"/>
      <w:r>
        <w:lastRenderedPageBreak/>
        <w:t>Реализация</w:t>
      </w:r>
      <w:bookmarkEnd w:id="14"/>
    </w:p>
    <w:p w14:paraId="2868F6E2" w14:textId="479058B3" w:rsidR="00EB4183" w:rsidRDefault="00EB4183" w:rsidP="00654E3F">
      <w:pPr>
        <w:contextualSpacing w:val="0"/>
        <w:jc w:val="left"/>
        <w:rPr>
          <w:rFonts w:eastAsiaTheme="majorEastAsia" w:cstheme="majorBidi"/>
          <w:szCs w:val="32"/>
        </w:rPr>
      </w:pPr>
      <w:bookmarkStart w:id="15" w:name="_Toc35799361"/>
      <w:bookmarkStart w:id="16" w:name="_Toc35799506"/>
      <w:r>
        <w:rPr>
          <w:rFonts w:eastAsiaTheme="majorEastAsia" w:cstheme="majorBidi"/>
          <w:szCs w:val="32"/>
        </w:rPr>
        <w:t xml:space="preserve">В программе реализованы следующие </w:t>
      </w:r>
      <w:r w:rsidR="003E2EE8">
        <w:rPr>
          <w:rFonts w:eastAsiaTheme="majorEastAsia" w:cstheme="majorBidi"/>
          <w:szCs w:val="32"/>
        </w:rPr>
        <w:t>библиотеки</w:t>
      </w:r>
      <w:r>
        <w:rPr>
          <w:rFonts w:eastAsiaTheme="majorEastAsia" w:cstheme="majorBidi"/>
          <w:szCs w:val="32"/>
        </w:rPr>
        <w:t xml:space="preserve">: </w:t>
      </w:r>
    </w:p>
    <w:p w14:paraId="5DD3F2DF" w14:textId="3BFC976B" w:rsidR="00EB4183" w:rsidRPr="00EB4183" w:rsidRDefault="003E2EE8" w:rsidP="004F20EE">
      <w:pPr>
        <w:pStyle w:val="a4"/>
        <w:numPr>
          <w:ilvl w:val="6"/>
          <w:numId w:val="59"/>
        </w:numPr>
        <w:ind w:left="1276"/>
        <w:contextualSpacing w:val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Статическая библиотека</w:t>
      </w:r>
      <w:r w:rsidR="00EB4183" w:rsidRPr="00EB4183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  <w:lang w:val="en-US"/>
        </w:rPr>
        <w:t>Calc</w:t>
      </w:r>
      <w:r w:rsidRPr="003E2EE8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lib</w:t>
      </w:r>
      <w:r w:rsidRPr="003E2EE8">
        <w:rPr>
          <w:rFonts w:eastAsiaTheme="majorEastAsia" w:cstheme="majorBidi"/>
          <w:szCs w:val="32"/>
        </w:rPr>
        <w:t xml:space="preserve"> </w:t>
      </w:r>
      <w:r w:rsidR="00EB4183" w:rsidRPr="00EB4183">
        <w:rPr>
          <w:rFonts w:eastAsiaTheme="majorEastAsia" w:cstheme="majorBidi"/>
          <w:szCs w:val="32"/>
        </w:rPr>
        <w:t>(Приложение 1.1);</w:t>
      </w:r>
    </w:p>
    <w:p w14:paraId="27194CC0" w14:textId="5B15B5F7" w:rsidR="00EB4183" w:rsidRDefault="00EB4183" w:rsidP="004F20EE">
      <w:pPr>
        <w:pStyle w:val="a4"/>
        <w:numPr>
          <w:ilvl w:val="6"/>
          <w:numId w:val="59"/>
        </w:numPr>
        <w:ind w:left="1276"/>
        <w:contextualSpacing w:val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С</w:t>
      </w:r>
      <w:r w:rsidR="003E2EE8">
        <w:rPr>
          <w:rFonts w:eastAsiaTheme="majorEastAsia" w:cstheme="majorBidi"/>
          <w:szCs w:val="32"/>
        </w:rPr>
        <w:t xml:space="preserve">татическая библиотека </w:t>
      </w:r>
      <w:r w:rsidR="003E2EE8">
        <w:rPr>
          <w:rFonts w:eastAsiaTheme="majorEastAsia" w:cstheme="majorBidi"/>
          <w:szCs w:val="32"/>
          <w:lang w:val="en-US"/>
        </w:rPr>
        <w:t>Converter</w:t>
      </w:r>
      <w:r w:rsidR="003E2EE8" w:rsidRPr="003E2EE8">
        <w:rPr>
          <w:rFonts w:eastAsiaTheme="majorEastAsia" w:cstheme="majorBidi"/>
          <w:szCs w:val="32"/>
        </w:rPr>
        <w:t>_</w:t>
      </w:r>
      <w:r w:rsidR="003E2EE8">
        <w:rPr>
          <w:rFonts w:eastAsiaTheme="majorEastAsia" w:cstheme="majorBidi"/>
          <w:szCs w:val="32"/>
          <w:lang w:val="en-US"/>
        </w:rPr>
        <w:t>lib</w:t>
      </w:r>
      <w:r w:rsidR="003E2EE8" w:rsidRPr="003E2EE8">
        <w:rPr>
          <w:rFonts w:eastAsiaTheme="majorEastAsia" w:cstheme="majorBidi"/>
          <w:szCs w:val="32"/>
        </w:rPr>
        <w:t xml:space="preserve"> </w:t>
      </w:r>
      <w:r w:rsidRPr="00EB4183">
        <w:rPr>
          <w:rFonts w:eastAsiaTheme="majorEastAsia" w:cstheme="majorBidi"/>
          <w:szCs w:val="32"/>
        </w:rPr>
        <w:t>(Приложение 1.</w:t>
      </w:r>
      <w:r>
        <w:rPr>
          <w:rFonts w:eastAsiaTheme="majorEastAsia" w:cstheme="majorBidi"/>
          <w:szCs w:val="32"/>
        </w:rPr>
        <w:t>2</w:t>
      </w:r>
      <w:r w:rsidRPr="00EB4183">
        <w:rPr>
          <w:rFonts w:eastAsiaTheme="majorEastAsia" w:cstheme="majorBidi"/>
          <w:szCs w:val="32"/>
        </w:rPr>
        <w:t>)</w:t>
      </w:r>
      <w:r>
        <w:rPr>
          <w:rFonts w:eastAsiaTheme="majorEastAsia" w:cstheme="majorBidi"/>
          <w:szCs w:val="32"/>
        </w:rPr>
        <w:t>;</w:t>
      </w:r>
    </w:p>
    <w:p w14:paraId="10A21F45" w14:textId="6655BBC1" w:rsidR="00EB4183" w:rsidRDefault="003E2EE8" w:rsidP="004F20EE">
      <w:pPr>
        <w:pStyle w:val="a4"/>
        <w:numPr>
          <w:ilvl w:val="6"/>
          <w:numId w:val="59"/>
        </w:numPr>
        <w:ind w:left="1276"/>
        <w:contextualSpacing w:val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Статическая библиотека </w:t>
      </w:r>
      <w:r>
        <w:rPr>
          <w:rFonts w:eastAsiaTheme="majorEastAsia" w:cstheme="majorBidi"/>
          <w:szCs w:val="32"/>
          <w:lang w:val="en-US"/>
        </w:rPr>
        <w:t>Parser</w:t>
      </w:r>
      <w:r w:rsidRPr="003E2EE8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lib</w:t>
      </w:r>
      <w:r w:rsidR="00EB4183">
        <w:rPr>
          <w:rFonts w:eastAsiaTheme="majorEastAsia" w:cstheme="majorBidi"/>
          <w:szCs w:val="32"/>
        </w:rPr>
        <w:t xml:space="preserve"> </w:t>
      </w:r>
      <w:r w:rsidR="00EB4183" w:rsidRPr="00EB4183">
        <w:rPr>
          <w:rFonts w:eastAsiaTheme="majorEastAsia" w:cstheme="majorBidi"/>
          <w:szCs w:val="32"/>
        </w:rPr>
        <w:t>(Приложение 1.</w:t>
      </w:r>
      <w:r w:rsidR="00EB4183">
        <w:rPr>
          <w:rFonts w:eastAsiaTheme="majorEastAsia" w:cstheme="majorBidi"/>
          <w:szCs w:val="32"/>
        </w:rPr>
        <w:t>3</w:t>
      </w:r>
      <w:r w:rsidR="00EB4183" w:rsidRPr="00EB4183">
        <w:rPr>
          <w:rFonts w:eastAsiaTheme="majorEastAsia" w:cstheme="majorBidi"/>
          <w:szCs w:val="32"/>
        </w:rPr>
        <w:t>)</w:t>
      </w:r>
      <w:r w:rsidR="00EB4183">
        <w:rPr>
          <w:rFonts w:eastAsiaTheme="majorEastAsia" w:cstheme="majorBidi"/>
          <w:szCs w:val="32"/>
        </w:rPr>
        <w:t>;</w:t>
      </w:r>
    </w:p>
    <w:p w14:paraId="3696526A" w14:textId="61AD032C" w:rsidR="00EB4183" w:rsidRDefault="003E2EE8" w:rsidP="004F20EE">
      <w:pPr>
        <w:pStyle w:val="a4"/>
        <w:numPr>
          <w:ilvl w:val="6"/>
          <w:numId w:val="59"/>
        </w:numPr>
        <w:ind w:left="1276"/>
        <w:contextualSpacing w:val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Статическая библиотека </w:t>
      </w:r>
      <w:r>
        <w:rPr>
          <w:rFonts w:eastAsiaTheme="majorEastAsia" w:cstheme="majorBidi"/>
          <w:szCs w:val="32"/>
          <w:lang w:val="en-US"/>
        </w:rPr>
        <w:t>Connect</w:t>
      </w:r>
      <w:r w:rsidRPr="003E2EE8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lib</w:t>
      </w:r>
      <w:r w:rsidR="00EB4183">
        <w:rPr>
          <w:rFonts w:eastAsiaTheme="majorEastAsia" w:cstheme="majorBidi"/>
          <w:szCs w:val="32"/>
        </w:rPr>
        <w:t xml:space="preserve"> </w:t>
      </w:r>
      <w:r w:rsidR="00EB4183" w:rsidRPr="00EB4183">
        <w:rPr>
          <w:rFonts w:eastAsiaTheme="majorEastAsia" w:cstheme="majorBidi"/>
          <w:szCs w:val="32"/>
        </w:rPr>
        <w:t>(Приложение 1.</w:t>
      </w:r>
      <w:r w:rsidR="00EB4183">
        <w:rPr>
          <w:rFonts w:eastAsiaTheme="majorEastAsia" w:cstheme="majorBidi"/>
          <w:szCs w:val="32"/>
        </w:rPr>
        <w:t>4</w:t>
      </w:r>
      <w:r w:rsidR="00EB4183" w:rsidRPr="00EB4183">
        <w:rPr>
          <w:rFonts w:eastAsiaTheme="majorEastAsia" w:cstheme="majorBidi"/>
          <w:szCs w:val="32"/>
        </w:rPr>
        <w:t>)</w:t>
      </w:r>
      <w:r w:rsidR="00EB4183">
        <w:rPr>
          <w:rFonts w:eastAsiaTheme="majorEastAsia" w:cstheme="majorBidi"/>
          <w:szCs w:val="32"/>
        </w:rPr>
        <w:t>;</w:t>
      </w:r>
    </w:p>
    <w:p w14:paraId="3FE476C3" w14:textId="0133FAB5" w:rsidR="00EB4183" w:rsidRDefault="003E2EE8" w:rsidP="004F20EE">
      <w:pPr>
        <w:pStyle w:val="a4"/>
        <w:numPr>
          <w:ilvl w:val="6"/>
          <w:numId w:val="59"/>
        </w:numPr>
        <w:ind w:left="1276"/>
        <w:contextualSpacing w:val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Статическая библиотека </w:t>
      </w:r>
      <w:r>
        <w:rPr>
          <w:rFonts w:eastAsiaTheme="majorEastAsia" w:cstheme="majorBidi"/>
          <w:szCs w:val="32"/>
          <w:lang w:val="en-US"/>
        </w:rPr>
        <w:t>Interface</w:t>
      </w:r>
      <w:r w:rsidRPr="003E2EE8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lib</w:t>
      </w:r>
      <w:r w:rsidR="00EB4183">
        <w:rPr>
          <w:rFonts w:eastAsiaTheme="majorEastAsia" w:cstheme="majorBidi"/>
          <w:szCs w:val="32"/>
        </w:rPr>
        <w:t xml:space="preserve"> </w:t>
      </w:r>
      <w:r w:rsidR="00EB4183" w:rsidRPr="00EB4183">
        <w:rPr>
          <w:rFonts w:eastAsiaTheme="majorEastAsia" w:cstheme="majorBidi"/>
          <w:szCs w:val="32"/>
        </w:rPr>
        <w:t>(Приложение 1.</w:t>
      </w:r>
      <w:r w:rsidR="00EB4183">
        <w:rPr>
          <w:rFonts w:eastAsiaTheme="majorEastAsia" w:cstheme="majorBidi"/>
          <w:szCs w:val="32"/>
        </w:rPr>
        <w:t>5</w:t>
      </w:r>
      <w:r w:rsidR="00EB4183" w:rsidRPr="00EB4183">
        <w:rPr>
          <w:rFonts w:eastAsiaTheme="majorEastAsia" w:cstheme="majorBidi"/>
          <w:szCs w:val="32"/>
        </w:rPr>
        <w:t>)</w:t>
      </w:r>
      <w:r w:rsidR="00EB4183">
        <w:rPr>
          <w:rFonts w:eastAsiaTheme="majorEastAsia" w:cstheme="majorBidi"/>
          <w:szCs w:val="32"/>
        </w:rPr>
        <w:t>;</w:t>
      </w:r>
    </w:p>
    <w:p w14:paraId="01C3237A" w14:textId="6A506AD2" w:rsidR="003E2EE8" w:rsidRPr="003E2EE8" w:rsidRDefault="003E2EE8" w:rsidP="004F20EE">
      <w:pPr>
        <w:pStyle w:val="a4"/>
        <w:numPr>
          <w:ilvl w:val="6"/>
          <w:numId w:val="59"/>
        </w:numPr>
        <w:ind w:left="1276"/>
        <w:contextualSpacing w:val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Статическая библиотека </w:t>
      </w:r>
      <w:r>
        <w:rPr>
          <w:rFonts w:eastAsiaTheme="majorEastAsia" w:cstheme="majorBidi"/>
          <w:szCs w:val="32"/>
          <w:lang w:val="en-US"/>
        </w:rPr>
        <w:t>Stack</w:t>
      </w:r>
      <w:r w:rsidRPr="003E2EE8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lib</w:t>
      </w:r>
      <w:r w:rsidR="00EB4183">
        <w:rPr>
          <w:rFonts w:eastAsiaTheme="majorEastAsia" w:cstheme="majorBidi"/>
          <w:szCs w:val="32"/>
        </w:rPr>
        <w:t xml:space="preserve"> </w:t>
      </w:r>
      <w:r w:rsidR="00EB4183" w:rsidRPr="00EB4183">
        <w:rPr>
          <w:rFonts w:eastAsiaTheme="majorEastAsia" w:cstheme="majorBidi"/>
          <w:szCs w:val="32"/>
        </w:rPr>
        <w:t>(Приложение 1.</w:t>
      </w:r>
      <w:r w:rsidR="00EB4183">
        <w:rPr>
          <w:rFonts w:eastAsiaTheme="majorEastAsia" w:cstheme="majorBidi"/>
          <w:szCs w:val="32"/>
        </w:rPr>
        <w:t>6</w:t>
      </w:r>
      <w:r w:rsidR="00EB4183" w:rsidRPr="00EB4183">
        <w:rPr>
          <w:rFonts w:eastAsiaTheme="majorEastAsia" w:cstheme="majorBidi"/>
          <w:szCs w:val="32"/>
        </w:rPr>
        <w:t>)</w:t>
      </w:r>
      <w:r w:rsidRPr="003E2EE8">
        <w:rPr>
          <w:rFonts w:eastAsiaTheme="majorEastAsia" w:cstheme="majorBidi"/>
          <w:szCs w:val="32"/>
        </w:rPr>
        <w:t>.</w:t>
      </w:r>
    </w:p>
    <w:p w14:paraId="4BE0D2EC" w14:textId="77777777" w:rsidR="00D7369A" w:rsidRDefault="00952979" w:rsidP="00952979">
      <w:pPr>
        <w:contextualSpacing w:val="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В качестве исполняемого подпроекта можно выбрать само приложение или тесты к нему. </w:t>
      </w:r>
    </w:p>
    <w:p w14:paraId="57F33929" w14:textId="20468173" w:rsidR="0005552C" w:rsidRPr="00952979" w:rsidRDefault="00952979" w:rsidP="00952979">
      <w:pPr>
        <w:contextualSpacing w:val="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При запуске приложения пользователь видит инструкцию по работе с ним, также, пользователю предлагается ввести интересующее его выражение. После вычислений приложение не закрывается автоматически, дает возможность продолжить работу.</w:t>
      </w:r>
    </w:p>
    <w:p w14:paraId="28E4CF9C" w14:textId="77777777" w:rsidR="00C53065" w:rsidRPr="0005552C" w:rsidRDefault="0005552C" w:rsidP="0005552C">
      <w:pPr>
        <w:spacing w:line="259" w:lineRule="auto"/>
        <w:contextualSpacing w:val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 </w:t>
      </w:r>
      <w:r w:rsidR="00C53065" w:rsidRPr="00EB4183">
        <w:rPr>
          <w:rFonts w:eastAsiaTheme="majorEastAsia" w:cstheme="majorBidi"/>
          <w:b/>
          <w:sz w:val="32"/>
          <w:szCs w:val="32"/>
        </w:rPr>
        <w:br w:type="page"/>
      </w:r>
    </w:p>
    <w:p w14:paraId="6CFD54DB" w14:textId="77777777" w:rsidR="00C53065" w:rsidRDefault="00C53065" w:rsidP="00C53065">
      <w:pPr>
        <w:pStyle w:val="1"/>
        <w:numPr>
          <w:ilvl w:val="0"/>
          <w:numId w:val="9"/>
        </w:numPr>
      </w:pPr>
      <w:bookmarkStart w:id="17" w:name="_Toc154184832"/>
      <w:r>
        <w:lastRenderedPageBreak/>
        <w:t>Эксперименты</w:t>
      </w:r>
      <w:bookmarkEnd w:id="17"/>
    </w:p>
    <w:p w14:paraId="4DAD56CF" w14:textId="175284E4" w:rsidR="0005552C" w:rsidRDefault="00A745A8" w:rsidP="00654E3F">
      <w:r w:rsidRPr="00654E3F">
        <w:rPr>
          <w:i/>
        </w:rPr>
        <w:t>Цель эксперимента</w:t>
      </w:r>
      <w:proofErr w:type="gramStart"/>
      <w:r w:rsidR="0005552C">
        <w:t xml:space="preserve">: </w:t>
      </w:r>
      <w:r w:rsidR="007F170D">
        <w:t>Протестировать</w:t>
      </w:r>
      <w:proofErr w:type="gramEnd"/>
      <w:r w:rsidR="007F170D">
        <w:t xml:space="preserve"> написанные </w:t>
      </w:r>
      <w:r w:rsidR="00952979">
        <w:t>библиотеки</w:t>
      </w:r>
      <w:r w:rsidR="007F170D">
        <w:t xml:space="preserve"> </w:t>
      </w:r>
      <w:r w:rsidR="00DE1DEB" w:rsidRPr="00DE1DEB">
        <w:t xml:space="preserve">для подтверждения их </w:t>
      </w:r>
      <w:r w:rsidR="00DE1DEB">
        <w:t>работоспособности</w:t>
      </w:r>
      <w:r w:rsidR="007F170D">
        <w:t>.</w:t>
      </w:r>
      <w:r w:rsidR="0005552C">
        <w:t xml:space="preserve"> </w:t>
      </w:r>
    </w:p>
    <w:p w14:paraId="0DE829C8" w14:textId="77777777" w:rsidR="0005552C" w:rsidRPr="00654E3F" w:rsidRDefault="0005552C" w:rsidP="00654E3F">
      <w:pPr>
        <w:rPr>
          <w:i/>
        </w:rPr>
      </w:pPr>
      <w:r w:rsidRPr="00654E3F">
        <w:rPr>
          <w:i/>
        </w:rPr>
        <w:t>Ход эксперимента:</w:t>
      </w:r>
    </w:p>
    <w:p w14:paraId="1E978452" w14:textId="32160BF7" w:rsidR="00A745A8" w:rsidRDefault="006F6759" w:rsidP="00654E3F">
      <w:r w:rsidRPr="006F6759">
        <w:t>Для проверки функциональности</w:t>
      </w:r>
      <w:r>
        <w:t xml:space="preserve"> </w:t>
      </w:r>
      <w:r w:rsidRPr="006F6759">
        <w:t>программы были р</w:t>
      </w:r>
      <w:r>
        <w:t>еализованы</w:t>
      </w:r>
      <w:r w:rsidRPr="006F6759">
        <w:t xml:space="preserve"> тесты с использованием библиотеки </w:t>
      </w:r>
      <w:proofErr w:type="spellStart"/>
      <w:r w:rsidRPr="006F6759">
        <w:t>GoogleTest</w:t>
      </w:r>
      <w:proofErr w:type="spellEnd"/>
      <w:r w:rsidRPr="006F6759">
        <w:t xml:space="preserve"> и </w:t>
      </w:r>
      <w:proofErr w:type="spellStart"/>
      <w:r w:rsidRPr="006F6759">
        <w:t>фикстур</w:t>
      </w:r>
      <w:proofErr w:type="spellEnd"/>
      <w:r w:rsidRPr="006F6759">
        <w:t xml:space="preserve"> (Приложение 2.1). Тестирование охватывало следующие статические библиотеки:</w:t>
      </w:r>
    </w:p>
    <w:p w14:paraId="1C897830" w14:textId="73723465" w:rsidR="00C90EB0" w:rsidRPr="00C90EB0" w:rsidRDefault="00C90EB0" w:rsidP="00C90EB0">
      <w:pPr>
        <w:pStyle w:val="a4"/>
        <w:numPr>
          <w:ilvl w:val="0"/>
          <w:numId w:val="53"/>
        </w:numPr>
      </w:pPr>
      <w:proofErr w:type="spellStart"/>
      <w:r>
        <w:rPr>
          <w:lang w:val="en-US"/>
        </w:rPr>
        <w:t>Calc_lib</w:t>
      </w:r>
      <w:proofErr w:type="spellEnd"/>
      <w:r>
        <w:rPr>
          <w:lang w:val="en-US"/>
        </w:rPr>
        <w:t>.</w:t>
      </w:r>
    </w:p>
    <w:p w14:paraId="1E861D0A" w14:textId="01F84B52" w:rsidR="00C90EB0" w:rsidRPr="00C90EB0" w:rsidRDefault="00C90EB0" w:rsidP="00C90EB0">
      <w:pPr>
        <w:pStyle w:val="a4"/>
        <w:numPr>
          <w:ilvl w:val="0"/>
          <w:numId w:val="53"/>
        </w:numPr>
      </w:pPr>
      <w:proofErr w:type="spellStart"/>
      <w:r>
        <w:rPr>
          <w:lang w:val="en-US"/>
        </w:rPr>
        <w:t>Connect_lib</w:t>
      </w:r>
      <w:proofErr w:type="spellEnd"/>
      <w:r>
        <w:rPr>
          <w:lang w:val="en-US"/>
        </w:rPr>
        <w:t>.</w:t>
      </w:r>
    </w:p>
    <w:p w14:paraId="6B2F1FFC" w14:textId="46886D8C" w:rsidR="00C90EB0" w:rsidRPr="00C90EB0" w:rsidRDefault="00C90EB0" w:rsidP="00C90EB0">
      <w:pPr>
        <w:pStyle w:val="a4"/>
        <w:numPr>
          <w:ilvl w:val="0"/>
          <w:numId w:val="53"/>
        </w:numPr>
      </w:pPr>
      <w:proofErr w:type="spellStart"/>
      <w:r>
        <w:rPr>
          <w:lang w:val="en-US"/>
        </w:rPr>
        <w:t>Convert_lib</w:t>
      </w:r>
      <w:proofErr w:type="spellEnd"/>
      <w:r>
        <w:rPr>
          <w:lang w:val="en-US"/>
        </w:rPr>
        <w:t>.</w:t>
      </w:r>
    </w:p>
    <w:p w14:paraId="0A50DF45" w14:textId="0C5830EF" w:rsidR="00A745A8" w:rsidRPr="009D2296" w:rsidRDefault="00C90EB0" w:rsidP="009D2296">
      <w:pPr>
        <w:pStyle w:val="a4"/>
        <w:numPr>
          <w:ilvl w:val="0"/>
          <w:numId w:val="53"/>
        </w:numPr>
      </w:pPr>
      <w:proofErr w:type="spellStart"/>
      <w:r>
        <w:rPr>
          <w:lang w:val="en-US"/>
        </w:rPr>
        <w:t>Parser_lib</w:t>
      </w:r>
      <w:proofErr w:type="spellEnd"/>
      <w:r>
        <w:rPr>
          <w:lang w:val="en-US"/>
        </w:rPr>
        <w:t>.</w:t>
      </w:r>
    </w:p>
    <w:p w14:paraId="6066E868" w14:textId="3E25A44B" w:rsidR="009D2296" w:rsidRDefault="009D2296" w:rsidP="009D2296">
      <w:r>
        <w:t>Данные тесты покрывают как общие, так и крайние случаи программы, что исключает возможность возникновения ошибок. Тесты выполнились без ошибок.</w:t>
      </w:r>
    </w:p>
    <w:p w14:paraId="48EFFD9D" w14:textId="74010ABB" w:rsidR="00BA1C1C" w:rsidRDefault="009D2296" w:rsidP="009D2296">
      <w:pPr>
        <w:keepNext/>
        <w:jc w:val="left"/>
      </w:pPr>
      <w:r>
        <w:t xml:space="preserve">Также, вручную была протестирована правильность работы синтаксического анализа. Были выбраны крайние случаи на основе </w:t>
      </w:r>
      <w:r w:rsidR="006F6759">
        <w:t>описанного</w:t>
      </w:r>
      <w:r>
        <w:t xml:space="preserve"> выше конечного автомата и устранены возможности ошибок в них.</w:t>
      </w:r>
    </w:p>
    <w:p w14:paraId="4EFCFC59" w14:textId="7DD26DDB" w:rsidR="00BA1C1C" w:rsidRPr="002842C6" w:rsidRDefault="006F6759" w:rsidP="00A70B9F">
      <w:r w:rsidRPr="006F6759">
        <w:t>Результаты тестирования подтверждают корректную работу программы. Написанные библиотеки функционируют стабильно и соответствуют заданным требованиям.</w:t>
      </w:r>
    </w:p>
    <w:p w14:paraId="5A69C2B0" w14:textId="77777777" w:rsidR="001F1095" w:rsidRDefault="002F6E2E" w:rsidP="002F6E2E">
      <w:pPr>
        <w:pStyle w:val="1"/>
      </w:pPr>
      <w:bookmarkStart w:id="18" w:name="_Toc154184833"/>
      <w:r w:rsidRPr="00826024">
        <w:lastRenderedPageBreak/>
        <w:t>З</w:t>
      </w:r>
      <w:r w:rsidR="001F1095" w:rsidRPr="00826024">
        <w:t>а</w:t>
      </w:r>
      <w:r w:rsidRPr="00826024">
        <w:t>к</w:t>
      </w:r>
      <w:r w:rsidR="001F1095" w:rsidRPr="00826024">
        <w:t>лючение</w:t>
      </w:r>
      <w:bookmarkEnd w:id="15"/>
      <w:bookmarkEnd w:id="16"/>
      <w:bookmarkEnd w:id="18"/>
    </w:p>
    <w:p w14:paraId="38075479" w14:textId="77777777" w:rsidR="00B60AE3" w:rsidRPr="00B60AE3" w:rsidRDefault="00B60AE3" w:rsidP="00B60AE3">
      <w:r w:rsidRPr="00B60AE3">
        <w:t>В ходе выполнения лабораторной работы была разработана программа-транслятор арифметических выражений, реализованная на языке C++ с использованием модульной структуры. Архитектура проекта основывается на статических библиотеках, каждая из которых отвечает за отдельную задачу (</w:t>
      </w:r>
      <w:proofErr w:type="spellStart"/>
      <w:r w:rsidRPr="00B60AE3">
        <w:t>парсинг</w:t>
      </w:r>
      <w:proofErr w:type="spellEnd"/>
      <w:r w:rsidRPr="00B60AE3">
        <w:t xml:space="preserve">, преобразование выражений, вычисления и т.д.). Использование </w:t>
      </w:r>
      <w:proofErr w:type="spellStart"/>
      <w:r w:rsidRPr="00B60AE3">
        <w:t>CMake</w:t>
      </w:r>
      <w:proofErr w:type="spellEnd"/>
      <w:r w:rsidRPr="00B60AE3">
        <w:t xml:space="preserve"> упростило управление зависимостями, сборку и тестирование программы.</w:t>
      </w:r>
    </w:p>
    <w:p w14:paraId="0C4086D8" w14:textId="77777777" w:rsidR="00B60AE3" w:rsidRPr="00B60AE3" w:rsidRDefault="00B60AE3" w:rsidP="00B60AE3">
      <w:r w:rsidRPr="00B60AE3">
        <w:t>Особое внимание было уделено обработке пользовательского ввода: разработанный синтаксический анализатор на основе конечного автомата гарантирует корректность строки на этапе ввода. Это обеспечивает защиту от ошибок, таких как несоответствие количества скобок или использование недопустимых символов. Подсвечивание ошибок и возможность исправления ввода делают программу удобной для пользователя.</w:t>
      </w:r>
    </w:p>
    <w:p w14:paraId="2281BAA0" w14:textId="784180C6" w:rsidR="00B60AE3" w:rsidRPr="00B60AE3" w:rsidRDefault="00B60AE3" w:rsidP="00B60AE3">
      <w:r w:rsidRPr="00B60AE3">
        <w:t xml:space="preserve">Проведенные тесты с использованием </w:t>
      </w:r>
      <w:proofErr w:type="spellStart"/>
      <w:r w:rsidRPr="00B60AE3">
        <w:t>GoogleTest</w:t>
      </w:r>
      <w:proofErr w:type="spellEnd"/>
      <w:r w:rsidRPr="00B60AE3">
        <w:t xml:space="preserve"> подтвердили корректность работы всех основных модулей программы. Также вручную были протестированы крайние случаи, выявленные на этапе проектирования конечных автоматов. В результате программа продемонстрировала стабильность</w:t>
      </w:r>
      <w:r w:rsidR="004A0584">
        <w:t xml:space="preserve"> </w:t>
      </w:r>
      <w:r w:rsidRPr="00B60AE3">
        <w:t>и соответствие поставленным требованиям.</w:t>
      </w:r>
    </w:p>
    <w:p w14:paraId="65E161C4" w14:textId="77777777" w:rsidR="00B60AE3" w:rsidRPr="00B60AE3" w:rsidRDefault="00B60AE3" w:rsidP="00B60AE3">
      <w:r w:rsidRPr="00B60AE3">
        <w:t>В процессе выполнения работы были изучены и применены следующие методы и технологии:</w:t>
      </w:r>
    </w:p>
    <w:p w14:paraId="12708DA6" w14:textId="77777777" w:rsidR="00B60AE3" w:rsidRPr="00B60AE3" w:rsidRDefault="00B60AE3" w:rsidP="00B60AE3">
      <w:pPr>
        <w:numPr>
          <w:ilvl w:val="0"/>
          <w:numId w:val="58"/>
        </w:numPr>
      </w:pPr>
      <w:r w:rsidRPr="00B60AE3">
        <w:t>создание и тестирование статических библиотек;</w:t>
      </w:r>
    </w:p>
    <w:p w14:paraId="02F6CCEF" w14:textId="77777777" w:rsidR="00B60AE3" w:rsidRPr="00B60AE3" w:rsidRDefault="00B60AE3" w:rsidP="00B60AE3">
      <w:pPr>
        <w:numPr>
          <w:ilvl w:val="0"/>
          <w:numId w:val="58"/>
        </w:numPr>
      </w:pPr>
      <w:r w:rsidRPr="00B60AE3">
        <w:t xml:space="preserve">использование </w:t>
      </w:r>
      <w:proofErr w:type="spellStart"/>
      <w:r w:rsidRPr="00B60AE3">
        <w:t>CMake</w:t>
      </w:r>
      <w:proofErr w:type="spellEnd"/>
      <w:r w:rsidRPr="00B60AE3">
        <w:t xml:space="preserve"> для управления сборкой проекта;</w:t>
      </w:r>
    </w:p>
    <w:p w14:paraId="5120A612" w14:textId="77777777" w:rsidR="00B60AE3" w:rsidRPr="00B60AE3" w:rsidRDefault="00B60AE3" w:rsidP="00B60AE3">
      <w:pPr>
        <w:numPr>
          <w:ilvl w:val="0"/>
          <w:numId w:val="58"/>
        </w:numPr>
      </w:pPr>
      <w:r w:rsidRPr="00B60AE3">
        <w:t>реализация конечных автоматов для синтаксического и лексического анализа;</w:t>
      </w:r>
    </w:p>
    <w:p w14:paraId="6C8FD1B0" w14:textId="77777777" w:rsidR="00B60AE3" w:rsidRPr="00B60AE3" w:rsidRDefault="00B60AE3" w:rsidP="00B60AE3">
      <w:pPr>
        <w:numPr>
          <w:ilvl w:val="0"/>
          <w:numId w:val="58"/>
        </w:numPr>
      </w:pPr>
      <w:r w:rsidRPr="00B60AE3">
        <w:t xml:space="preserve">тестирование с использованием библиотеки </w:t>
      </w:r>
      <w:proofErr w:type="spellStart"/>
      <w:r w:rsidRPr="00B60AE3">
        <w:t>GoogleTest</w:t>
      </w:r>
      <w:proofErr w:type="spellEnd"/>
      <w:r w:rsidRPr="00B60AE3">
        <w:t>.</w:t>
      </w:r>
    </w:p>
    <w:p w14:paraId="646C32EA" w14:textId="11528C8E" w:rsidR="00B60AE3" w:rsidRPr="00B60AE3" w:rsidRDefault="00B60AE3" w:rsidP="00B60AE3">
      <w:r w:rsidRPr="00B60AE3">
        <w:t xml:space="preserve">Разработанный проект обладает гибкостью и модульностью, что позволяет легко расширять его функционал. Например, в будущем можно добавить поддержку новых операций, функций или </w:t>
      </w:r>
      <w:r w:rsidR="004A0584">
        <w:t>использование в следующих работах</w:t>
      </w:r>
      <w:r w:rsidRPr="00B60AE3">
        <w:t>.</w:t>
      </w:r>
    </w:p>
    <w:p w14:paraId="25EA1D17" w14:textId="77777777" w:rsidR="00B60AE3" w:rsidRPr="00B60AE3" w:rsidRDefault="00B60AE3" w:rsidP="00B60AE3">
      <w:r w:rsidRPr="00B60AE3">
        <w:t>Работа дала возможность углубить знания в области разработки алгоритмов, проектирования программного обеспечения и использования современных инструментов тестирования.</w:t>
      </w:r>
    </w:p>
    <w:p w14:paraId="7C738A19" w14:textId="77777777" w:rsidR="00CA5628" w:rsidRPr="006C54F4" w:rsidRDefault="00CA5628" w:rsidP="006C54F4"/>
    <w:p w14:paraId="30056CE6" w14:textId="3BEA19BC" w:rsidR="00C14C2A" w:rsidRDefault="001F1095" w:rsidP="00C14C2A">
      <w:pPr>
        <w:pStyle w:val="1"/>
      </w:pPr>
      <w:bookmarkStart w:id="19" w:name="_Toc35799362"/>
      <w:bookmarkStart w:id="20" w:name="_Toc35799507"/>
      <w:bookmarkStart w:id="21" w:name="_Toc154184834"/>
      <w:r w:rsidRPr="00826024">
        <w:lastRenderedPageBreak/>
        <w:t>Список литературы</w:t>
      </w:r>
      <w:bookmarkEnd w:id="19"/>
      <w:bookmarkEnd w:id="20"/>
      <w:bookmarkEnd w:id="21"/>
    </w:p>
    <w:p w14:paraId="55AF7AD8" w14:textId="094636AF" w:rsidR="00C14C2A" w:rsidRDefault="00B11974" w:rsidP="00C14C2A">
      <w:pPr>
        <w:pStyle w:val="a4"/>
        <w:numPr>
          <w:ilvl w:val="0"/>
          <w:numId w:val="57"/>
        </w:numPr>
        <w:spacing w:line="240" w:lineRule="auto"/>
        <w:contextualSpacing w:val="0"/>
        <w:jc w:val="left"/>
      </w:pPr>
      <w:r>
        <w:t xml:space="preserve">Официальная документация </w:t>
      </w:r>
      <w:proofErr w:type="spellStart"/>
      <w:r>
        <w:rPr>
          <w:lang w:val="en-US"/>
        </w:rPr>
        <w:t>GoogleTest</w:t>
      </w:r>
      <w:proofErr w:type="spellEnd"/>
      <w:r w:rsidR="00C14C2A" w:rsidRPr="00B11974">
        <w:t xml:space="preserve"> [</w:t>
      </w:r>
      <w:r w:rsidR="00C14C2A">
        <w:t>Электронный</w:t>
      </w:r>
      <w:r w:rsidR="00C14C2A" w:rsidRPr="00B11974">
        <w:t xml:space="preserve"> </w:t>
      </w:r>
      <w:r w:rsidR="00C14C2A">
        <w:t>ресурс</w:t>
      </w:r>
      <w:r w:rsidR="00C14C2A" w:rsidRPr="00B11974">
        <w:t xml:space="preserve">]. </w:t>
      </w:r>
      <w:r w:rsidR="00C14C2A" w:rsidRPr="00B11974">
        <w:br/>
      </w:r>
      <w:r w:rsidR="00C14C2A">
        <w:t xml:space="preserve">URL: </w:t>
      </w:r>
      <w:hyperlink r:id="rId9" w:tgtFrame="_new" w:history="1">
        <w:r w:rsidR="00C14C2A">
          <w:rPr>
            <w:rStyle w:val="ac"/>
          </w:rPr>
          <w:t>https://google.github.io/googletest/</w:t>
        </w:r>
      </w:hyperlink>
      <w:r w:rsidR="00C14C2A">
        <w:t xml:space="preserve"> (дата обращения: </w:t>
      </w:r>
      <w:r w:rsidR="000514E6">
        <w:t>28</w:t>
      </w:r>
      <w:r w:rsidR="00C14C2A">
        <w:t>.11.2024).</w:t>
      </w:r>
    </w:p>
    <w:p w14:paraId="2C684020" w14:textId="0DABEA8E" w:rsidR="00B60AE3" w:rsidRPr="00C14C2A" w:rsidRDefault="00C14C2A" w:rsidP="00895AE7">
      <w:pPr>
        <w:pStyle w:val="a4"/>
        <w:numPr>
          <w:ilvl w:val="0"/>
          <w:numId w:val="57"/>
        </w:numPr>
        <w:jc w:val="left"/>
      </w:pPr>
      <w:r>
        <w:t xml:space="preserve">Официальная документация </w:t>
      </w:r>
      <w:proofErr w:type="spellStart"/>
      <w:r>
        <w:t>CMake</w:t>
      </w:r>
      <w:proofErr w:type="spellEnd"/>
      <w:r>
        <w:t xml:space="preserve"> [Электронный ресурс]. </w:t>
      </w:r>
      <w:r>
        <w:br/>
        <w:t xml:space="preserve">URL: </w:t>
      </w:r>
      <w:hyperlink r:id="rId10" w:tgtFrame="_new" w:history="1">
        <w:r>
          <w:rPr>
            <w:rStyle w:val="ac"/>
          </w:rPr>
          <w:t>https://cmake.org/documentation/</w:t>
        </w:r>
      </w:hyperlink>
      <w:r>
        <w:t xml:space="preserve"> (дата обращения: 17.11.2024).</w:t>
      </w:r>
    </w:p>
    <w:p w14:paraId="5E9DD276" w14:textId="5D404E06" w:rsidR="001F1095" w:rsidRDefault="00515F4A" w:rsidP="00515F4A">
      <w:pPr>
        <w:pStyle w:val="1"/>
      </w:pPr>
      <w:bookmarkStart w:id="22" w:name="_Toc154184835"/>
      <w:r w:rsidRPr="00826024">
        <w:lastRenderedPageBreak/>
        <w:t>Приложение</w:t>
      </w:r>
      <w:bookmarkEnd w:id="22"/>
    </w:p>
    <w:p w14:paraId="1B54F481" w14:textId="77777777" w:rsidR="002055C4" w:rsidRPr="002055C4" w:rsidRDefault="002055C4" w:rsidP="002055C4">
      <w:pPr>
        <w:ind w:firstLine="0"/>
        <w:rPr>
          <w:b/>
          <w:bCs/>
        </w:rPr>
      </w:pPr>
      <w:r w:rsidRPr="002055C4">
        <w:rPr>
          <w:b/>
          <w:bCs/>
        </w:rPr>
        <w:t xml:space="preserve">Приложение 1.1. Статическая библиотека </w:t>
      </w:r>
      <w:proofErr w:type="spellStart"/>
      <w:r w:rsidRPr="002055C4">
        <w:rPr>
          <w:b/>
          <w:bCs/>
        </w:rPr>
        <w:t>Calc_lib</w:t>
      </w:r>
      <w:proofErr w:type="spellEnd"/>
    </w:p>
    <w:p w14:paraId="634F77DB" w14:textId="77777777" w:rsidR="002055C4" w:rsidRDefault="002055C4" w:rsidP="002055C4">
      <w:pPr>
        <w:ind w:firstLine="0"/>
      </w:pPr>
      <w:r w:rsidRPr="002055C4">
        <w:t>Доступно по ссылке:</w:t>
      </w:r>
    </w:p>
    <w:p w14:paraId="2534B5C8" w14:textId="57280309" w:rsidR="002055C4" w:rsidRPr="002055C4" w:rsidRDefault="002055C4" w:rsidP="002055C4">
      <w:pPr>
        <w:ind w:firstLine="0"/>
      </w:pPr>
      <w:hyperlink r:id="rId11" w:history="1">
        <w:r w:rsidRPr="002055C4">
          <w:rPr>
            <w:rStyle w:val="ac"/>
          </w:rPr>
          <w:t>https://github.com/Allor-maker/arithmetic_translator/tree/add_code/include/calc</w:t>
        </w:r>
      </w:hyperlink>
    </w:p>
    <w:p w14:paraId="722E86FB" w14:textId="77777777" w:rsidR="002055C4" w:rsidRPr="002055C4" w:rsidRDefault="002055C4" w:rsidP="002055C4">
      <w:pPr>
        <w:ind w:firstLine="0"/>
        <w:rPr>
          <w:b/>
          <w:bCs/>
        </w:rPr>
      </w:pPr>
      <w:r w:rsidRPr="002055C4">
        <w:rPr>
          <w:b/>
          <w:bCs/>
        </w:rPr>
        <w:t xml:space="preserve">Приложение 1.2. Статическая библиотека </w:t>
      </w:r>
      <w:proofErr w:type="spellStart"/>
      <w:r w:rsidRPr="002055C4">
        <w:rPr>
          <w:b/>
          <w:bCs/>
        </w:rPr>
        <w:t>Converter_lib</w:t>
      </w:r>
      <w:proofErr w:type="spellEnd"/>
    </w:p>
    <w:p w14:paraId="182DADF4" w14:textId="77777777" w:rsidR="002055C4" w:rsidRDefault="002055C4" w:rsidP="002055C4">
      <w:pPr>
        <w:ind w:firstLine="0"/>
      </w:pPr>
      <w:r w:rsidRPr="002055C4">
        <w:t>Доступно по ссылке:</w:t>
      </w:r>
    </w:p>
    <w:p w14:paraId="7DFD3667" w14:textId="30DFFFF0" w:rsidR="002055C4" w:rsidRPr="002055C4" w:rsidRDefault="002055C4" w:rsidP="002055C4">
      <w:pPr>
        <w:ind w:firstLine="0"/>
      </w:pPr>
      <w:hyperlink r:id="rId12" w:history="1">
        <w:r w:rsidRPr="002055C4">
          <w:rPr>
            <w:rStyle w:val="ac"/>
          </w:rPr>
          <w:t>https://github.com/Allor-maker/arithmetic_translator/tree/add_code/include/converter</w:t>
        </w:r>
      </w:hyperlink>
    </w:p>
    <w:p w14:paraId="761D0AEB" w14:textId="77777777" w:rsidR="002055C4" w:rsidRPr="002055C4" w:rsidRDefault="002055C4" w:rsidP="002055C4">
      <w:pPr>
        <w:ind w:firstLine="0"/>
        <w:rPr>
          <w:b/>
          <w:bCs/>
        </w:rPr>
      </w:pPr>
      <w:r w:rsidRPr="002055C4">
        <w:rPr>
          <w:b/>
          <w:bCs/>
        </w:rPr>
        <w:t xml:space="preserve">Приложение 1.3. Статическая библиотека </w:t>
      </w:r>
      <w:proofErr w:type="spellStart"/>
      <w:r w:rsidRPr="002055C4">
        <w:rPr>
          <w:b/>
          <w:bCs/>
        </w:rPr>
        <w:t>Parser_lib</w:t>
      </w:r>
      <w:proofErr w:type="spellEnd"/>
    </w:p>
    <w:p w14:paraId="55F77A56" w14:textId="77777777" w:rsidR="002055C4" w:rsidRDefault="002055C4" w:rsidP="002055C4">
      <w:pPr>
        <w:ind w:firstLine="0"/>
      </w:pPr>
      <w:r w:rsidRPr="002055C4">
        <w:t>Доступно по ссылке:</w:t>
      </w:r>
    </w:p>
    <w:p w14:paraId="5338E32A" w14:textId="5FB24B16" w:rsidR="002055C4" w:rsidRPr="002055C4" w:rsidRDefault="002055C4" w:rsidP="002055C4">
      <w:pPr>
        <w:ind w:firstLine="0"/>
      </w:pPr>
      <w:hyperlink r:id="rId13" w:tgtFrame="_new" w:history="1">
        <w:r w:rsidRPr="002055C4">
          <w:rPr>
            <w:rStyle w:val="ac"/>
          </w:rPr>
          <w:t>https://github.com/Allor-maker/arithmetic_translator/tree/add_code/include/parser</w:t>
        </w:r>
      </w:hyperlink>
    </w:p>
    <w:p w14:paraId="486F9D98" w14:textId="77777777" w:rsidR="002055C4" w:rsidRPr="002055C4" w:rsidRDefault="002055C4" w:rsidP="002055C4">
      <w:pPr>
        <w:ind w:firstLine="0"/>
        <w:rPr>
          <w:b/>
          <w:bCs/>
        </w:rPr>
      </w:pPr>
      <w:r w:rsidRPr="002055C4">
        <w:rPr>
          <w:b/>
          <w:bCs/>
        </w:rPr>
        <w:t xml:space="preserve">Приложение 1.4. Статическая библиотека </w:t>
      </w:r>
      <w:proofErr w:type="spellStart"/>
      <w:r w:rsidRPr="002055C4">
        <w:rPr>
          <w:b/>
          <w:bCs/>
        </w:rPr>
        <w:t>Connect_lib</w:t>
      </w:r>
      <w:proofErr w:type="spellEnd"/>
    </w:p>
    <w:p w14:paraId="14E585F5" w14:textId="77777777" w:rsidR="002055C4" w:rsidRDefault="002055C4" w:rsidP="002055C4">
      <w:pPr>
        <w:ind w:firstLine="0"/>
      </w:pPr>
      <w:r w:rsidRPr="002055C4">
        <w:t>Доступно по ссылке:</w:t>
      </w:r>
    </w:p>
    <w:p w14:paraId="7CFDBA2A" w14:textId="7F5FAFBB" w:rsidR="002055C4" w:rsidRPr="002055C4" w:rsidRDefault="002055C4" w:rsidP="002055C4">
      <w:pPr>
        <w:ind w:firstLine="0"/>
      </w:pPr>
      <w:hyperlink r:id="rId14" w:tgtFrame="_new" w:history="1">
        <w:r w:rsidRPr="002055C4">
          <w:rPr>
            <w:rStyle w:val="ac"/>
          </w:rPr>
          <w:t>https://github.com/Allor-maker/arithmetic_translator/tree/add_code/include/connect</w:t>
        </w:r>
      </w:hyperlink>
    </w:p>
    <w:p w14:paraId="2CDBD751" w14:textId="77777777" w:rsidR="002055C4" w:rsidRPr="002055C4" w:rsidRDefault="002055C4" w:rsidP="002055C4">
      <w:pPr>
        <w:ind w:firstLine="0"/>
        <w:rPr>
          <w:b/>
          <w:bCs/>
        </w:rPr>
      </w:pPr>
      <w:r w:rsidRPr="002055C4">
        <w:rPr>
          <w:b/>
          <w:bCs/>
        </w:rPr>
        <w:t xml:space="preserve">Приложение 1.5. Статическая библиотека </w:t>
      </w:r>
      <w:proofErr w:type="spellStart"/>
      <w:r w:rsidRPr="002055C4">
        <w:rPr>
          <w:b/>
          <w:bCs/>
        </w:rPr>
        <w:t>Interface_lib</w:t>
      </w:r>
      <w:proofErr w:type="spellEnd"/>
    </w:p>
    <w:p w14:paraId="6B0DEF78" w14:textId="77777777" w:rsidR="002055C4" w:rsidRDefault="002055C4" w:rsidP="002055C4">
      <w:pPr>
        <w:ind w:firstLine="0"/>
      </w:pPr>
      <w:r w:rsidRPr="002055C4">
        <w:t>Доступно по ссылке:</w:t>
      </w:r>
    </w:p>
    <w:p w14:paraId="08E01439" w14:textId="5072DF6E" w:rsidR="002055C4" w:rsidRPr="002055C4" w:rsidRDefault="002055C4" w:rsidP="002055C4">
      <w:pPr>
        <w:ind w:firstLine="0"/>
      </w:pPr>
      <w:hyperlink r:id="rId15" w:history="1">
        <w:r w:rsidRPr="002055C4">
          <w:rPr>
            <w:rStyle w:val="ac"/>
          </w:rPr>
          <w:t>https://github.com/Allor-maker/arithmetic_translator/tree/add_code/include/interface</w:t>
        </w:r>
      </w:hyperlink>
    </w:p>
    <w:p w14:paraId="1774815D" w14:textId="77777777" w:rsidR="002055C4" w:rsidRPr="002055C4" w:rsidRDefault="002055C4" w:rsidP="002055C4">
      <w:pPr>
        <w:ind w:firstLine="0"/>
        <w:rPr>
          <w:b/>
          <w:bCs/>
        </w:rPr>
      </w:pPr>
      <w:r w:rsidRPr="002055C4">
        <w:rPr>
          <w:b/>
          <w:bCs/>
        </w:rPr>
        <w:t xml:space="preserve">Приложение 1.6. Статическая библиотека </w:t>
      </w:r>
      <w:proofErr w:type="spellStart"/>
      <w:r w:rsidRPr="002055C4">
        <w:rPr>
          <w:b/>
          <w:bCs/>
        </w:rPr>
        <w:t>Stack_lib</w:t>
      </w:r>
      <w:proofErr w:type="spellEnd"/>
    </w:p>
    <w:p w14:paraId="03181C4F" w14:textId="77777777" w:rsidR="002055C4" w:rsidRDefault="002055C4" w:rsidP="002055C4">
      <w:pPr>
        <w:ind w:firstLine="0"/>
      </w:pPr>
      <w:r w:rsidRPr="002055C4">
        <w:t>Доступно по ссылке:</w:t>
      </w:r>
    </w:p>
    <w:p w14:paraId="6B93782B" w14:textId="6AD4DC66" w:rsidR="002055C4" w:rsidRPr="002055C4" w:rsidRDefault="002055C4" w:rsidP="002055C4">
      <w:pPr>
        <w:ind w:firstLine="0"/>
      </w:pPr>
      <w:hyperlink r:id="rId16" w:tgtFrame="_new" w:history="1">
        <w:r w:rsidRPr="002055C4">
          <w:rPr>
            <w:rStyle w:val="ac"/>
          </w:rPr>
          <w:t>https://github.com/Allor-maker/arithmetic_translator/tree/add_code/include/stack</w:t>
        </w:r>
      </w:hyperlink>
    </w:p>
    <w:p w14:paraId="1375E9FB" w14:textId="77777777" w:rsidR="002055C4" w:rsidRPr="002055C4" w:rsidRDefault="002055C4" w:rsidP="002055C4">
      <w:pPr>
        <w:ind w:firstLine="0"/>
        <w:rPr>
          <w:b/>
          <w:bCs/>
        </w:rPr>
      </w:pPr>
      <w:r w:rsidRPr="002055C4">
        <w:rPr>
          <w:b/>
          <w:bCs/>
        </w:rPr>
        <w:t>Приложение 2.1. Тесты для библиотеки</w:t>
      </w:r>
    </w:p>
    <w:p w14:paraId="37D419D9" w14:textId="77777777" w:rsidR="002055C4" w:rsidRDefault="002055C4" w:rsidP="002055C4">
      <w:pPr>
        <w:ind w:firstLine="0"/>
      </w:pPr>
      <w:r w:rsidRPr="002055C4">
        <w:t>Доступно по ссылке:</w:t>
      </w:r>
    </w:p>
    <w:p w14:paraId="2D9E0C70" w14:textId="14FF8235" w:rsidR="002055C4" w:rsidRPr="002055C4" w:rsidRDefault="0002324E" w:rsidP="002055C4">
      <w:pPr>
        <w:ind w:firstLine="0"/>
      </w:pPr>
      <w:hyperlink r:id="rId17" w:history="1">
        <w:r w:rsidRPr="002055C4">
          <w:rPr>
            <w:rStyle w:val="ac"/>
          </w:rPr>
          <w:t>https://github.com/Allor-maker/arithmetic_translator/tree/add_code/test</w:t>
        </w:r>
      </w:hyperlink>
    </w:p>
    <w:p w14:paraId="4F0F2955" w14:textId="050E941E" w:rsidR="002965DA" w:rsidRPr="002055C4" w:rsidRDefault="002965DA" w:rsidP="002055C4">
      <w:pPr>
        <w:ind w:firstLine="0"/>
        <w:rPr>
          <w:rFonts w:cs="Times New Roman"/>
          <w:szCs w:val="24"/>
        </w:rPr>
      </w:pPr>
    </w:p>
    <w:sectPr w:rsidR="002965DA" w:rsidRPr="002055C4" w:rsidSect="006F5765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95D994" w14:textId="77777777" w:rsidR="00B662FB" w:rsidRDefault="00B662FB" w:rsidP="006F5765">
      <w:pPr>
        <w:spacing w:line="240" w:lineRule="auto"/>
      </w:pPr>
      <w:r>
        <w:separator/>
      </w:r>
    </w:p>
  </w:endnote>
  <w:endnote w:type="continuationSeparator" w:id="0">
    <w:p w14:paraId="541EC36C" w14:textId="77777777" w:rsidR="00B662FB" w:rsidRDefault="00B662FB" w:rsidP="006F57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31941201"/>
      <w:docPartObj>
        <w:docPartGallery w:val="Page Numbers (Bottom of Page)"/>
        <w:docPartUnique/>
      </w:docPartObj>
    </w:sdtPr>
    <w:sdtContent>
      <w:p w14:paraId="28D72A88" w14:textId="77777777" w:rsidR="004F5F29" w:rsidRDefault="004F5F29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395E">
          <w:rPr>
            <w:noProof/>
          </w:rPr>
          <w:t>25</w:t>
        </w:r>
        <w:r>
          <w:fldChar w:fldCharType="end"/>
        </w:r>
      </w:p>
    </w:sdtContent>
  </w:sdt>
  <w:p w14:paraId="61875ADA" w14:textId="77777777" w:rsidR="004F5F29" w:rsidRDefault="004F5F29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9F4655" w14:textId="77777777" w:rsidR="00B662FB" w:rsidRDefault="00B662FB" w:rsidP="006F5765">
      <w:pPr>
        <w:spacing w:line="240" w:lineRule="auto"/>
      </w:pPr>
      <w:r>
        <w:separator/>
      </w:r>
    </w:p>
  </w:footnote>
  <w:footnote w:type="continuationSeparator" w:id="0">
    <w:p w14:paraId="5E58C92F" w14:textId="77777777" w:rsidR="00B662FB" w:rsidRDefault="00B662FB" w:rsidP="006F57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568EE4BA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15328C"/>
    <w:multiLevelType w:val="hybridMultilevel"/>
    <w:tmpl w:val="C03C2F1C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" w15:restartNumberingAfterBreak="0">
    <w:nsid w:val="02D8353B"/>
    <w:multiLevelType w:val="hybridMultilevel"/>
    <w:tmpl w:val="9E8494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39755DF"/>
    <w:multiLevelType w:val="hybridMultilevel"/>
    <w:tmpl w:val="1720A036"/>
    <w:lvl w:ilvl="0" w:tplc="B1627D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780CF5"/>
    <w:multiLevelType w:val="hybridMultilevel"/>
    <w:tmpl w:val="9A042C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CCA65D5"/>
    <w:multiLevelType w:val="hybridMultilevel"/>
    <w:tmpl w:val="34C018AE"/>
    <w:lvl w:ilvl="0" w:tplc="A8044C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E9A5178"/>
    <w:multiLevelType w:val="hybridMultilevel"/>
    <w:tmpl w:val="4F12E9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25027D"/>
    <w:multiLevelType w:val="hybridMultilevel"/>
    <w:tmpl w:val="4762F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582AE5"/>
    <w:multiLevelType w:val="hybridMultilevel"/>
    <w:tmpl w:val="829615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4BD5A05"/>
    <w:multiLevelType w:val="multilevel"/>
    <w:tmpl w:val="5BA8A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F110FC"/>
    <w:multiLevelType w:val="hybridMultilevel"/>
    <w:tmpl w:val="F0A22D9E"/>
    <w:lvl w:ilvl="0" w:tplc="04190017">
      <w:start w:val="1"/>
      <w:numFmt w:val="lowerLetter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1" w15:restartNumberingAfterBreak="0">
    <w:nsid w:val="16073DED"/>
    <w:multiLevelType w:val="multilevel"/>
    <w:tmpl w:val="132E0C08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19A4562D"/>
    <w:multiLevelType w:val="hybridMultilevel"/>
    <w:tmpl w:val="74DC9F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C44254F"/>
    <w:multiLevelType w:val="hybridMultilevel"/>
    <w:tmpl w:val="FE2213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DF1682E"/>
    <w:multiLevelType w:val="hybridMultilevel"/>
    <w:tmpl w:val="D1204B58"/>
    <w:lvl w:ilvl="0" w:tplc="04190017">
      <w:start w:val="1"/>
      <w:numFmt w:val="lowerLetter"/>
      <w:lvlText w:val="%1)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5" w15:restartNumberingAfterBreak="0">
    <w:nsid w:val="1E2F1E5E"/>
    <w:multiLevelType w:val="hybridMultilevel"/>
    <w:tmpl w:val="8946D2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1F3A252A"/>
    <w:multiLevelType w:val="multilevel"/>
    <w:tmpl w:val="221E544C"/>
    <w:lvl w:ilvl="0">
      <w:start w:val="1"/>
      <w:numFmt w:val="decimal"/>
      <w:lvlText w:val="%1."/>
      <w:lvlJc w:val="left"/>
      <w:pPr>
        <w:tabs>
          <w:tab w:val="num" w:pos="1418"/>
        </w:tabs>
        <w:ind w:left="0" w:firstLine="851"/>
      </w:pPr>
      <w:rPr>
        <w:rFonts w:hint="default"/>
        <w:b w:val="0"/>
        <w:bCs/>
        <w:i w:val="0"/>
        <w:caps w:val="0"/>
        <w:smallCaps w:val="0"/>
        <w:strike w:val="0"/>
        <w:dstrike w:val="0"/>
        <w:vanish w:val="0"/>
        <w:sz w:val="24"/>
        <w:szCs w:val="18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2D74F2F"/>
    <w:multiLevelType w:val="hybridMultilevel"/>
    <w:tmpl w:val="F6B647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32325C7"/>
    <w:multiLevelType w:val="multilevel"/>
    <w:tmpl w:val="06F89584"/>
    <w:styleLink w:val="a0"/>
    <w:lvl w:ilvl="0">
      <w:start w:val="1"/>
      <w:numFmt w:val="decimal"/>
      <w:lvlText w:val="ШАГ %1."/>
      <w:lvlJc w:val="left"/>
      <w:pPr>
        <w:tabs>
          <w:tab w:val="num" w:pos="1531"/>
        </w:tabs>
        <w:ind w:left="1531" w:hanging="96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ШАГ %1.%2."/>
      <w:lvlJc w:val="left"/>
      <w:pPr>
        <w:tabs>
          <w:tab w:val="num" w:pos="2268"/>
        </w:tabs>
        <w:ind w:left="2268" w:hanging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ШАГ %1.%2.%3."/>
      <w:lvlJc w:val="left"/>
      <w:pPr>
        <w:tabs>
          <w:tab w:val="num" w:pos="2722"/>
        </w:tabs>
        <w:ind w:left="2722" w:hanging="130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lvlText w:val="(%4)"/>
      <w:lvlJc w:val="left"/>
      <w:pPr>
        <w:ind w:left="307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43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79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15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1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871" w:hanging="360"/>
      </w:pPr>
      <w:rPr>
        <w:rFonts w:hint="default"/>
      </w:rPr>
    </w:lvl>
  </w:abstractNum>
  <w:abstractNum w:abstractNumId="19" w15:restartNumberingAfterBreak="0">
    <w:nsid w:val="25794EDE"/>
    <w:multiLevelType w:val="hybridMultilevel"/>
    <w:tmpl w:val="6570CF16"/>
    <w:lvl w:ilvl="0" w:tplc="1D88699E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85750F6"/>
    <w:multiLevelType w:val="hybridMultilevel"/>
    <w:tmpl w:val="62CCAE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2A250423"/>
    <w:multiLevelType w:val="hybridMultilevel"/>
    <w:tmpl w:val="D8C822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2C0C70BE"/>
    <w:multiLevelType w:val="multilevel"/>
    <w:tmpl w:val="11C63E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69" w:hanging="2160"/>
      </w:pPr>
      <w:rPr>
        <w:rFonts w:hint="default"/>
      </w:rPr>
    </w:lvl>
  </w:abstractNum>
  <w:abstractNum w:abstractNumId="23" w15:restartNumberingAfterBreak="0">
    <w:nsid w:val="2C975B2A"/>
    <w:multiLevelType w:val="hybridMultilevel"/>
    <w:tmpl w:val="1BB66C20"/>
    <w:lvl w:ilvl="0" w:tplc="04190017">
      <w:start w:val="1"/>
      <w:numFmt w:val="lowerLetter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4" w15:restartNumberingAfterBreak="0">
    <w:nsid w:val="2EB87CA2"/>
    <w:multiLevelType w:val="hybridMultilevel"/>
    <w:tmpl w:val="E2E60FA2"/>
    <w:lvl w:ilvl="0" w:tplc="ACAA88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2534C93"/>
    <w:multiLevelType w:val="multilevel"/>
    <w:tmpl w:val="11E28CA2"/>
    <w:styleLink w:val="a1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357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D4A13AA"/>
    <w:multiLevelType w:val="multilevel"/>
    <w:tmpl w:val="132E0C08"/>
    <w:styleLink w:val="a2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432A6F55"/>
    <w:multiLevelType w:val="hybridMultilevel"/>
    <w:tmpl w:val="BC6271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9533164"/>
    <w:multiLevelType w:val="hybridMultilevel"/>
    <w:tmpl w:val="1172C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A04813"/>
    <w:multiLevelType w:val="hybridMultilevel"/>
    <w:tmpl w:val="A484CD14"/>
    <w:lvl w:ilvl="0" w:tplc="04190017">
      <w:start w:val="1"/>
      <w:numFmt w:val="lowerLetter"/>
      <w:lvlText w:val="%1)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0" w15:restartNumberingAfterBreak="0">
    <w:nsid w:val="4B1248C5"/>
    <w:multiLevelType w:val="multilevel"/>
    <w:tmpl w:val="A90EE93A"/>
    <w:lvl w:ilvl="0">
      <w:start w:val="1"/>
      <w:numFmt w:val="decimal"/>
      <w:lvlText w:val="%1."/>
      <w:lvlJc w:val="left"/>
      <w:pPr>
        <w:tabs>
          <w:tab w:val="num" w:pos="1418"/>
        </w:tabs>
        <w:ind w:left="0" w:firstLine="851"/>
      </w:pPr>
      <w:rPr>
        <w:rFonts w:hint="default"/>
        <w:b w:val="0"/>
        <w:bCs/>
        <w:i w:val="0"/>
        <w:caps w:val="0"/>
        <w:smallCaps w:val="0"/>
        <w:strike w:val="0"/>
        <w:dstrike w:val="0"/>
        <w:vanish w:val="0"/>
        <w:sz w:val="24"/>
        <w:szCs w:val="18"/>
        <w:vertAlign w:val="baseline"/>
      </w:rPr>
    </w:lvl>
    <w:lvl w:ilvl="1">
      <w:start w:val="1"/>
      <w:numFmt w:val="decimal"/>
      <w:lvlText w:val="%2)"/>
      <w:lvlJc w:val="left"/>
      <w:pPr>
        <w:ind w:left="1494" w:hanging="360"/>
      </w:p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4BC62170"/>
    <w:multiLevelType w:val="multilevel"/>
    <w:tmpl w:val="4E301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D65629"/>
    <w:multiLevelType w:val="multilevel"/>
    <w:tmpl w:val="132E0C08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50CD0BEB"/>
    <w:multiLevelType w:val="hybridMultilevel"/>
    <w:tmpl w:val="ACFA61D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0F74B8D"/>
    <w:multiLevelType w:val="multilevel"/>
    <w:tmpl w:val="24BCC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19916F5"/>
    <w:multiLevelType w:val="multilevel"/>
    <w:tmpl w:val="5BA8A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5F2FDD"/>
    <w:multiLevelType w:val="hybridMultilevel"/>
    <w:tmpl w:val="00E81F4C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7" w15:restartNumberingAfterBreak="0">
    <w:nsid w:val="544511CD"/>
    <w:multiLevelType w:val="hybridMultilevel"/>
    <w:tmpl w:val="0ED458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54A03986"/>
    <w:multiLevelType w:val="hybridMultilevel"/>
    <w:tmpl w:val="AC78EB32"/>
    <w:lvl w:ilvl="0" w:tplc="FC18D3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57C435CA"/>
    <w:multiLevelType w:val="hybridMultilevel"/>
    <w:tmpl w:val="75BC1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9142777"/>
    <w:multiLevelType w:val="hybridMultilevel"/>
    <w:tmpl w:val="60C84E8A"/>
    <w:lvl w:ilvl="0" w:tplc="04190017">
      <w:start w:val="1"/>
      <w:numFmt w:val="lowerLetter"/>
      <w:lvlText w:val="%1)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41" w15:restartNumberingAfterBreak="0">
    <w:nsid w:val="5A536183"/>
    <w:multiLevelType w:val="multilevel"/>
    <w:tmpl w:val="99D8801A"/>
    <w:styleLink w:val="a3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35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5CC965BA"/>
    <w:multiLevelType w:val="hybridMultilevel"/>
    <w:tmpl w:val="DDF6BD5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43" w15:restartNumberingAfterBreak="0">
    <w:nsid w:val="5CF56671"/>
    <w:multiLevelType w:val="hybridMultilevel"/>
    <w:tmpl w:val="E1C0423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4" w15:restartNumberingAfterBreak="0">
    <w:nsid w:val="5EF46EC0"/>
    <w:multiLevelType w:val="hybridMultilevel"/>
    <w:tmpl w:val="F18C4988"/>
    <w:lvl w:ilvl="0" w:tplc="F07C87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604B5D96"/>
    <w:multiLevelType w:val="hybridMultilevel"/>
    <w:tmpl w:val="210E7384"/>
    <w:lvl w:ilvl="0" w:tplc="04190017">
      <w:start w:val="1"/>
      <w:numFmt w:val="lowerLetter"/>
      <w:lvlText w:val="%1)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6" w15:restartNumberingAfterBreak="0">
    <w:nsid w:val="639E6CA4"/>
    <w:multiLevelType w:val="hybridMultilevel"/>
    <w:tmpl w:val="68307F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668B2513"/>
    <w:multiLevelType w:val="hybridMultilevel"/>
    <w:tmpl w:val="0DA6FEC2"/>
    <w:lvl w:ilvl="0" w:tplc="04190017">
      <w:start w:val="1"/>
      <w:numFmt w:val="lowerLetter"/>
      <w:lvlText w:val="%1)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8" w15:restartNumberingAfterBreak="0">
    <w:nsid w:val="68211674"/>
    <w:multiLevelType w:val="multilevel"/>
    <w:tmpl w:val="11C63E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69" w:hanging="2160"/>
      </w:pPr>
      <w:rPr>
        <w:rFonts w:hint="default"/>
      </w:rPr>
    </w:lvl>
  </w:abstractNum>
  <w:abstractNum w:abstractNumId="49" w15:restartNumberingAfterBreak="0">
    <w:nsid w:val="69315265"/>
    <w:multiLevelType w:val="hybridMultilevel"/>
    <w:tmpl w:val="7786E8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6A300313"/>
    <w:multiLevelType w:val="hybridMultilevel"/>
    <w:tmpl w:val="00DC377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1" w15:restartNumberingAfterBreak="0">
    <w:nsid w:val="6B1433FA"/>
    <w:multiLevelType w:val="hybridMultilevel"/>
    <w:tmpl w:val="91DA05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 w15:restartNumberingAfterBreak="0">
    <w:nsid w:val="6B3C2A20"/>
    <w:multiLevelType w:val="multilevel"/>
    <w:tmpl w:val="A20C1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5C09E1"/>
    <w:multiLevelType w:val="hybridMultilevel"/>
    <w:tmpl w:val="701C5A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6FF90237"/>
    <w:multiLevelType w:val="hybridMultilevel"/>
    <w:tmpl w:val="52B8DA6A"/>
    <w:lvl w:ilvl="0" w:tplc="7B18EC1E">
      <w:start w:val="1"/>
      <w:numFmt w:val="bullet"/>
      <w:pStyle w:val="a4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4343576"/>
    <w:multiLevelType w:val="multilevel"/>
    <w:tmpl w:val="132E0C08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6" w15:restartNumberingAfterBreak="0">
    <w:nsid w:val="74827E83"/>
    <w:multiLevelType w:val="multilevel"/>
    <w:tmpl w:val="11C63E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69" w:hanging="2160"/>
      </w:pPr>
      <w:rPr>
        <w:rFonts w:hint="default"/>
      </w:rPr>
    </w:lvl>
  </w:abstractNum>
  <w:abstractNum w:abstractNumId="57" w15:restartNumberingAfterBreak="0">
    <w:nsid w:val="77EC6BA5"/>
    <w:multiLevelType w:val="hybridMultilevel"/>
    <w:tmpl w:val="F384A4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78482FB3"/>
    <w:multiLevelType w:val="multilevel"/>
    <w:tmpl w:val="99D8801A"/>
    <w:numStyleLink w:val="a3"/>
  </w:abstractNum>
  <w:abstractNum w:abstractNumId="59" w15:restartNumberingAfterBreak="0">
    <w:nsid w:val="79620A05"/>
    <w:multiLevelType w:val="multilevel"/>
    <w:tmpl w:val="5BA8A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F6D5777"/>
    <w:multiLevelType w:val="hybridMultilevel"/>
    <w:tmpl w:val="8FB0E000"/>
    <w:lvl w:ilvl="0" w:tplc="04190017">
      <w:start w:val="1"/>
      <w:numFmt w:val="lowerLetter"/>
      <w:lvlText w:val="%1)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num w:numId="1" w16cid:durableId="1189366180">
    <w:abstractNumId w:val="26"/>
  </w:num>
  <w:num w:numId="2" w16cid:durableId="1142380767">
    <w:abstractNumId w:val="0"/>
  </w:num>
  <w:num w:numId="3" w16cid:durableId="1703706107">
    <w:abstractNumId w:val="18"/>
  </w:num>
  <w:num w:numId="4" w16cid:durableId="1742094260">
    <w:abstractNumId w:val="54"/>
  </w:num>
  <w:num w:numId="5" w16cid:durableId="1873181174">
    <w:abstractNumId w:val="25"/>
  </w:num>
  <w:num w:numId="6" w16cid:durableId="515198325">
    <w:abstractNumId w:val="41"/>
  </w:num>
  <w:num w:numId="7" w16cid:durableId="1053772205">
    <w:abstractNumId w:val="58"/>
  </w:num>
  <w:num w:numId="8" w16cid:durableId="628821210">
    <w:abstractNumId w:val="11"/>
  </w:num>
  <w:num w:numId="9" w16cid:durableId="1069227238">
    <w:abstractNumId w:val="56"/>
  </w:num>
  <w:num w:numId="10" w16cid:durableId="613437423">
    <w:abstractNumId w:val="19"/>
  </w:num>
  <w:num w:numId="11" w16cid:durableId="1694837357">
    <w:abstractNumId w:val="38"/>
  </w:num>
  <w:num w:numId="12" w16cid:durableId="1496409441">
    <w:abstractNumId w:val="24"/>
  </w:num>
  <w:num w:numId="13" w16cid:durableId="110059022">
    <w:abstractNumId w:val="32"/>
  </w:num>
  <w:num w:numId="14" w16cid:durableId="1030767885">
    <w:abstractNumId w:val="8"/>
  </w:num>
  <w:num w:numId="15" w16cid:durableId="1797605804">
    <w:abstractNumId w:val="4"/>
  </w:num>
  <w:num w:numId="16" w16cid:durableId="1408117348">
    <w:abstractNumId w:val="37"/>
  </w:num>
  <w:num w:numId="17" w16cid:durableId="1907760116">
    <w:abstractNumId w:val="51"/>
  </w:num>
  <w:num w:numId="18" w16cid:durableId="1228802638">
    <w:abstractNumId w:val="21"/>
  </w:num>
  <w:num w:numId="19" w16cid:durableId="1331526231">
    <w:abstractNumId w:val="6"/>
  </w:num>
  <w:num w:numId="20" w16cid:durableId="1741177731">
    <w:abstractNumId w:val="53"/>
  </w:num>
  <w:num w:numId="21" w16cid:durableId="1977370076">
    <w:abstractNumId w:val="2"/>
  </w:num>
  <w:num w:numId="22" w16cid:durableId="1200629715">
    <w:abstractNumId w:val="20"/>
  </w:num>
  <w:num w:numId="23" w16cid:durableId="1550992628">
    <w:abstractNumId w:val="33"/>
  </w:num>
  <w:num w:numId="24" w16cid:durableId="1975985623">
    <w:abstractNumId w:val="13"/>
  </w:num>
  <w:num w:numId="25" w16cid:durableId="353457425">
    <w:abstractNumId w:val="57"/>
  </w:num>
  <w:num w:numId="26" w16cid:durableId="1676489896">
    <w:abstractNumId w:val="17"/>
  </w:num>
  <w:num w:numId="27" w16cid:durableId="598103666">
    <w:abstractNumId w:val="46"/>
  </w:num>
  <w:num w:numId="28" w16cid:durableId="762066610">
    <w:abstractNumId w:val="15"/>
  </w:num>
  <w:num w:numId="29" w16cid:durableId="103114856">
    <w:abstractNumId w:val="3"/>
  </w:num>
  <w:num w:numId="30" w16cid:durableId="434325714">
    <w:abstractNumId w:val="5"/>
  </w:num>
  <w:num w:numId="31" w16cid:durableId="912200325">
    <w:abstractNumId w:val="55"/>
  </w:num>
  <w:num w:numId="32" w16cid:durableId="403644986">
    <w:abstractNumId w:val="50"/>
  </w:num>
  <w:num w:numId="33" w16cid:durableId="984429221">
    <w:abstractNumId w:val="12"/>
  </w:num>
  <w:num w:numId="34" w16cid:durableId="1359356638">
    <w:abstractNumId w:val="39"/>
  </w:num>
  <w:num w:numId="35" w16cid:durableId="134639135">
    <w:abstractNumId w:val="43"/>
  </w:num>
  <w:num w:numId="36" w16cid:durableId="13458789">
    <w:abstractNumId w:val="27"/>
  </w:num>
  <w:num w:numId="37" w16cid:durableId="1886747554">
    <w:abstractNumId w:val="36"/>
  </w:num>
  <w:num w:numId="38" w16cid:durableId="715618061">
    <w:abstractNumId w:val="23"/>
  </w:num>
  <w:num w:numId="39" w16cid:durableId="265819306">
    <w:abstractNumId w:val="45"/>
  </w:num>
  <w:num w:numId="40" w16cid:durableId="988359045">
    <w:abstractNumId w:val="14"/>
  </w:num>
  <w:num w:numId="41" w16cid:durableId="1161000376">
    <w:abstractNumId w:val="42"/>
  </w:num>
  <w:num w:numId="42" w16cid:durableId="2033601634">
    <w:abstractNumId w:val="1"/>
  </w:num>
  <w:num w:numId="43" w16cid:durableId="868955278">
    <w:abstractNumId w:val="10"/>
  </w:num>
  <w:num w:numId="44" w16cid:durableId="1232274681">
    <w:abstractNumId w:val="60"/>
  </w:num>
  <w:num w:numId="45" w16cid:durableId="734594270">
    <w:abstractNumId w:val="47"/>
  </w:num>
  <w:num w:numId="46" w16cid:durableId="695009594">
    <w:abstractNumId w:val="29"/>
  </w:num>
  <w:num w:numId="47" w16cid:durableId="2087726411">
    <w:abstractNumId w:val="40"/>
  </w:num>
  <w:num w:numId="48" w16cid:durableId="1569075383">
    <w:abstractNumId w:val="34"/>
  </w:num>
  <w:num w:numId="49" w16cid:durableId="526531765">
    <w:abstractNumId w:val="22"/>
  </w:num>
  <w:num w:numId="50" w16cid:durableId="2068411288">
    <w:abstractNumId w:val="48"/>
  </w:num>
  <w:num w:numId="51" w16cid:durableId="1835488803">
    <w:abstractNumId w:val="59"/>
  </w:num>
  <w:num w:numId="52" w16cid:durableId="1998147409">
    <w:abstractNumId w:val="31"/>
  </w:num>
  <w:num w:numId="53" w16cid:durableId="402945221">
    <w:abstractNumId w:val="44"/>
  </w:num>
  <w:num w:numId="54" w16cid:durableId="716508931">
    <w:abstractNumId w:val="9"/>
  </w:num>
  <w:num w:numId="55" w16cid:durableId="2064940176">
    <w:abstractNumId w:val="35"/>
  </w:num>
  <w:num w:numId="56" w16cid:durableId="1476874986">
    <w:abstractNumId w:val="7"/>
  </w:num>
  <w:num w:numId="57" w16cid:durableId="1967420412">
    <w:abstractNumId w:val="49"/>
  </w:num>
  <w:num w:numId="58" w16cid:durableId="2022658010">
    <w:abstractNumId w:val="52"/>
  </w:num>
  <w:num w:numId="59" w16cid:durableId="79645757">
    <w:abstractNumId w:val="16"/>
  </w:num>
  <w:num w:numId="60" w16cid:durableId="2143572291">
    <w:abstractNumId w:val="28"/>
  </w:num>
  <w:num w:numId="61" w16cid:durableId="2061588063">
    <w:abstractNumId w:val="3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attachedTemplate r:id="rId1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182"/>
    <w:rsid w:val="000068A1"/>
    <w:rsid w:val="00006F6E"/>
    <w:rsid w:val="00011F56"/>
    <w:rsid w:val="00012A44"/>
    <w:rsid w:val="00015596"/>
    <w:rsid w:val="0002324E"/>
    <w:rsid w:val="000514E6"/>
    <w:rsid w:val="000517AF"/>
    <w:rsid w:val="0005552C"/>
    <w:rsid w:val="00066C37"/>
    <w:rsid w:val="00077DC9"/>
    <w:rsid w:val="00091510"/>
    <w:rsid w:val="000A0AF9"/>
    <w:rsid w:val="000E258E"/>
    <w:rsid w:val="00103497"/>
    <w:rsid w:val="00105DBA"/>
    <w:rsid w:val="00111786"/>
    <w:rsid w:val="00114BC1"/>
    <w:rsid w:val="00126EF4"/>
    <w:rsid w:val="001459D1"/>
    <w:rsid w:val="001708EB"/>
    <w:rsid w:val="001768CE"/>
    <w:rsid w:val="001827F0"/>
    <w:rsid w:val="001876ED"/>
    <w:rsid w:val="001B3FEB"/>
    <w:rsid w:val="001D1F1B"/>
    <w:rsid w:val="001F1095"/>
    <w:rsid w:val="001F7C85"/>
    <w:rsid w:val="002055C4"/>
    <w:rsid w:val="00214490"/>
    <w:rsid w:val="00223D0E"/>
    <w:rsid w:val="00224CEA"/>
    <w:rsid w:val="0026598C"/>
    <w:rsid w:val="00274EA8"/>
    <w:rsid w:val="00282847"/>
    <w:rsid w:val="002842C6"/>
    <w:rsid w:val="002965DA"/>
    <w:rsid w:val="002C17AC"/>
    <w:rsid w:val="002C1D12"/>
    <w:rsid w:val="002F6E2E"/>
    <w:rsid w:val="002F6FFA"/>
    <w:rsid w:val="003216E3"/>
    <w:rsid w:val="003347D4"/>
    <w:rsid w:val="00350182"/>
    <w:rsid w:val="00353D81"/>
    <w:rsid w:val="00372E30"/>
    <w:rsid w:val="0039341B"/>
    <w:rsid w:val="003A5ED5"/>
    <w:rsid w:val="003E0391"/>
    <w:rsid w:val="003E2EE8"/>
    <w:rsid w:val="00445885"/>
    <w:rsid w:val="00456A70"/>
    <w:rsid w:val="00476CC4"/>
    <w:rsid w:val="004A0584"/>
    <w:rsid w:val="004A6AA3"/>
    <w:rsid w:val="004B3DB2"/>
    <w:rsid w:val="004D78E5"/>
    <w:rsid w:val="004F20EE"/>
    <w:rsid w:val="004F5F29"/>
    <w:rsid w:val="004F65D4"/>
    <w:rsid w:val="00502827"/>
    <w:rsid w:val="00515F4A"/>
    <w:rsid w:val="00533DF0"/>
    <w:rsid w:val="005506EE"/>
    <w:rsid w:val="00562F78"/>
    <w:rsid w:val="00584608"/>
    <w:rsid w:val="005949E5"/>
    <w:rsid w:val="005B79F3"/>
    <w:rsid w:val="005C2B66"/>
    <w:rsid w:val="005D186D"/>
    <w:rsid w:val="005E3F44"/>
    <w:rsid w:val="0061684A"/>
    <w:rsid w:val="00654E3F"/>
    <w:rsid w:val="006A244F"/>
    <w:rsid w:val="006B0894"/>
    <w:rsid w:val="006C2CC7"/>
    <w:rsid w:val="006C54F4"/>
    <w:rsid w:val="006D1309"/>
    <w:rsid w:val="006D3966"/>
    <w:rsid w:val="006E18BA"/>
    <w:rsid w:val="006F5765"/>
    <w:rsid w:val="006F6759"/>
    <w:rsid w:val="0071567A"/>
    <w:rsid w:val="0072748A"/>
    <w:rsid w:val="00741507"/>
    <w:rsid w:val="00773BD4"/>
    <w:rsid w:val="00783258"/>
    <w:rsid w:val="007A6FFA"/>
    <w:rsid w:val="007B19F3"/>
    <w:rsid w:val="007B301F"/>
    <w:rsid w:val="007F170D"/>
    <w:rsid w:val="007F2CA1"/>
    <w:rsid w:val="007F37CD"/>
    <w:rsid w:val="00826024"/>
    <w:rsid w:val="0082698C"/>
    <w:rsid w:val="008342A4"/>
    <w:rsid w:val="0083488D"/>
    <w:rsid w:val="00834B05"/>
    <w:rsid w:val="00836892"/>
    <w:rsid w:val="0084254A"/>
    <w:rsid w:val="00861E52"/>
    <w:rsid w:val="00866961"/>
    <w:rsid w:val="00876D12"/>
    <w:rsid w:val="00883DCB"/>
    <w:rsid w:val="00895AE7"/>
    <w:rsid w:val="008C0E11"/>
    <w:rsid w:val="00910524"/>
    <w:rsid w:val="00952979"/>
    <w:rsid w:val="00961601"/>
    <w:rsid w:val="00976C8A"/>
    <w:rsid w:val="00985041"/>
    <w:rsid w:val="009C1077"/>
    <w:rsid w:val="009D006C"/>
    <w:rsid w:val="009D2296"/>
    <w:rsid w:val="009F6410"/>
    <w:rsid w:val="009F7EA6"/>
    <w:rsid w:val="00A231BF"/>
    <w:rsid w:val="00A26B70"/>
    <w:rsid w:val="00A33C77"/>
    <w:rsid w:val="00A365D7"/>
    <w:rsid w:val="00A40D0C"/>
    <w:rsid w:val="00A63E0A"/>
    <w:rsid w:val="00A70B9F"/>
    <w:rsid w:val="00A745A8"/>
    <w:rsid w:val="00A97D68"/>
    <w:rsid w:val="00AB3065"/>
    <w:rsid w:val="00AD4CC4"/>
    <w:rsid w:val="00AF7916"/>
    <w:rsid w:val="00B11974"/>
    <w:rsid w:val="00B22836"/>
    <w:rsid w:val="00B2549D"/>
    <w:rsid w:val="00B26F1A"/>
    <w:rsid w:val="00B576D6"/>
    <w:rsid w:val="00B60AE3"/>
    <w:rsid w:val="00B6569F"/>
    <w:rsid w:val="00B662FB"/>
    <w:rsid w:val="00B70D97"/>
    <w:rsid w:val="00B76ED5"/>
    <w:rsid w:val="00B853EB"/>
    <w:rsid w:val="00B95350"/>
    <w:rsid w:val="00BA1C1C"/>
    <w:rsid w:val="00BA2A7D"/>
    <w:rsid w:val="00BC0E0D"/>
    <w:rsid w:val="00BD28BE"/>
    <w:rsid w:val="00BE179A"/>
    <w:rsid w:val="00BF704A"/>
    <w:rsid w:val="00C14C2A"/>
    <w:rsid w:val="00C4200D"/>
    <w:rsid w:val="00C53065"/>
    <w:rsid w:val="00C602E5"/>
    <w:rsid w:val="00C90EB0"/>
    <w:rsid w:val="00CA5628"/>
    <w:rsid w:val="00CB594A"/>
    <w:rsid w:val="00CC211C"/>
    <w:rsid w:val="00CC7197"/>
    <w:rsid w:val="00CD4A4D"/>
    <w:rsid w:val="00CD54BA"/>
    <w:rsid w:val="00CE5D0A"/>
    <w:rsid w:val="00CF0D13"/>
    <w:rsid w:val="00D007A9"/>
    <w:rsid w:val="00D50E14"/>
    <w:rsid w:val="00D64C04"/>
    <w:rsid w:val="00D7019D"/>
    <w:rsid w:val="00D72961"/>
    <w:rsid w:val="00D7369A"/>
    <w:rsid w:val="00D762B1"/>
    <w:rsid w:val="00DE1DEB"/>
    <w:rsid w:val="00DF74E3"/>
    <w:rsid w:val="00E14D98"/>
    <w:rsid w:val="00E331CB"/>
    <w:rsid w:val="00E3562C"/>
    <w:rsid w:val="00E3730C"/>
    <w:rsid w:val="00E441A7"/>
    <w:rsid w:val="00E7278D"/>
    <w:rsid w:val="00EA395E"/>
    <w:rsid w:val="00EB4183"/>
    <w:rsid w:val="00ED19EE"/>
    <w:rsid w:val="00ED3DE1"/>
    <w:rsid w:val="00EF2408"/>
    <w:rsid w:val="00F14714"/>
    <w:rsid w:val="00F16A3F"/>
    <w:rsid w:val="00F36C35"/>
    <w:rsid w:val="00F40148"/>
    <w:rsid w:val="00F60AFE"/>
    <w:rsid w:val="00F90D6A"/>
    <w:rsid w:val="00FA0FC3"/>
    <w:rsid w:val="00FB41AD"/>
    <w:rsid w:val="00FC5599"/>
    <w:rsid w:val="00FE5CAF"/>
    <w:rsid w:val="00FE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499AE"/>
  <w15:chartTrackingRefBased/>
  <w15:docId w15:val="{6EA77BBC-554E-48A7-8005-7AFF6393B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0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2F6E2E"/>
    <w:pPr>
      <w:spacing w:before="160" w:line="240" w:lineRule="auto"/>
      <w:ind w:left="709"/>
      <w:contextualSpacing/>
    </w:pPr>
    <w:rPr>
      <w:rFonts w:ascii="Consolas" w:hAnsi="Consolas"/>
      <w:sz w:val="24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1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Заголовок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character" w:styleId="af7">
    <w:name w:val="FollowedHyperlink"/>
    <w:basedOn w:val="a6"/>
    <w:uiPriority w:val="99"/>
    <w:semiHidden/>
    <w:unhideWhenUsed/>
    <w:rsid w:val="0061684A"/>
    <w:rPr>
      <w:color w:val="954F72" w:themeColor="followedHyperlink"/>
      <w:u w:val="single"/>
    </w:rPr>
  </w:style>
  <w:style w:type="character" w:styleId="af8">
    <w:name w:val="Unresolved Mention"/>
    <w:basedOn w:val="a6"/>
    <w:uiPriority w:val="99"/>
    <w:semiHidden/>
    <w:unhideWhenUsed/>
    <w:rsid w:val="002055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llor-maker/arithmetic_translator/tree/add_code/include/parser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Allor-maker/arithmetic_translator/tree/add_code/include/converter" TargetMode="External"/><Relationship Id="rId17" Type="http://schemas.openxmlformats.org/officeDocument/2006/relationships/hyperlink" Target="https://github.com/Allor-maker/arithmetic_translator/tree/add_code/tes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Allor-maker/arithmetic_translator/tree/add_code/include/stack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llor-maker/arithmetic_translator/tree/add_code/include/cal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Allor-maker/arithmetic_translator/tree/add_code/include/interface" TargetMode="External"/><Relationship Id="rId10" Type="http://schemas.openxmlformats.org/officeDocument/2006/relationships/hyperlink" Target="https://cmake.org/documentation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oogle.github.io/googletest/" TargetMode="External"/><Relationship Id="rId14" Type="http://schemas.openxmlformats.org/officeDocument/2006/relationships/hyperlink" Target="https://github.com/Allor-maker/arithmetic_translator/tree/add_code/include/connec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ksandr\Download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36830-15B5-4079-B292-06FD2F16B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547</TotalTime>
  <Pages>16</Pages>
  <Words>2745</Words>
  <Characters>15651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51</cp:revision>
  <dcterms:created xsi:type="dcterms:W3CDTF">2024-12-06T10:07:00Z</dcterms:created>
  <dcterms:modified xsi:type="dcterms:W3CDTF">2024-12-19T13:13:00Z</dcterms:modified>
</cp:coreProperties>
</file>